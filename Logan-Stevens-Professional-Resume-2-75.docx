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79" w:type="pct"/>
        <w:tblInd w:w="-1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2610"/>
        <w:gridCol w:w="270"/>
        <w:gridCol w:w="270"/>
        <w:gridCol w:w="90"/>
        <w:gridCol w:w="7866"/>
      </w:tblGrid>
      <w:tr w:rsidR="000334C1" w:rsidRPr="00EC0F79" w14:paraId="34C4BEED" w14:textId="77777777" w:rsidTr="00EB7E29">
        <w:trPr>
          <w:trHeight w:val="540"/>
        </w:trPr>
        <w:tc>
          <w:tcPr>
            <w:tcW w:w="450" w:type="dxa"/>
          </w:tcPr>
          <w:p w14:paraId="464EAB37" w14:textId="5CDCD107" w:rsidR="000334C1" w:rsidRDefault="00221367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2" behindDoc="0" locked="0" layoutInCell="1" allowOverlap="1" wp14:anchorId="5DBE401B" wp14:editId="3C4CC5E7">
                      <wp:simplePos x="0" y="0"/>
                      <wp:positionH relativeFrom="column">
                        <wp:posOffset>-114936</wp:posOffset>
                      </wp:positionH>
                      <wp:positionV relativeFrom="paragraph">
                        <wp:posOffset>105690</wp:posOffset>
                      </wp:positionV>
                      <wp:extent cx="2352675" cy="2352675"/>
                      <wp:effectExtent l="0" t="0" r="0" b="0"/>
                      <wp:wrapNone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2675" cy="2352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B940DF" w14:textId="77777777" w:rsidR="001264E4" w:rsidRDefault="001264E4" w:rsidP="005550AF">
                                  <w:pPr>
                                    <w:spacing w:line="317" w:lineRule="auto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</w:p>
                                <w:p w14:paraId="4EE20D68" w14:textId="3B98D451" w:rsidR="00815232" w:rsidRPr="00815232" w:rsidRDefault="006C085C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I </w:t>
                                  </w:r>
                                  <w:r w:rsid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have</w:t>
                                  </w: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</w:t>
                                  </w:r>
                                  <w:r w:rsid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n</w:t>
                                  </w: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accomplished history in both the technological and educational worlds</w:t>
                                  </w:r>
                                  <w:r w:rsid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along </w:t>
                                  </w:r>
                                  <w:r w:rsidR="00815232"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with</w:t>
                                  </w:r>
                                </w:p>
                                <w:p w14:paraId="31E01AC1" w14:textId="0DD982F2" w:rsidR="00815232" w:rsidRPr="00815232" w:rsidRDefault="0081523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experience in </w:t>
                                  </w:r>
                                  <w:r w:rsidR="00BA0104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software </w:t>
                                  </w: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development, teaching, 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research, </w:t>
                                  </w: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and</w:t>
                                  </w:r>
                                </w:p>
                                <w:p w14:paraId="7D6F39F9" w14:textId="77777777" w:rsidR="00815232" w:rsidRPr="00815232" w:rsidRDefault="0081523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a variety of programming</w:t>
                                  </w:r>
                                </w:p>
                                <w:p w14:paraId="08F7ABC9" w14:textId="27B5C409" w:rsidR="001264E4" w:rsidRPr="00EB7E29" w:rsidRDefault="0081523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languages.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BE40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9.05pt;margin-top:8.3pt;width:185.25pt;height:185.25pt;z-index:2516643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" filled="f" stroked="f">
                      <v:textbox>
                        <w:txbxContent>
                          <w:p w14:paraId="2DB940DF" w14:textId="77777777" w:rsidR="001264E4" w:rsidRDefault="001264E4" w:rsidP="005550AF">
                            <w:pPr>
                              <w:spacing w:line="317" w:lineRule="auto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4EE20D68" w14:textId="3B98D451" w:rsidR="00815232" w:rsidRPr="00815232" w:rsidRDefault="006C085C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I </w:t>
                            </w:r>
                            <w:r w:rsidR="00815232">
                              <w:rPr>
                                <w:color w:val="FFFFFF" w:themeColor="background1"/>
                                <w:sz w:val="22"/>
                              </w:rPr>
                              <w:t>have</w:t>
                            </w: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 a</w:t>
                            </w:r>
                            <w:r w:rsidR="00815232">
                              <w:rPr>
                                <w:color w:val="FFFFFF" w:themeColor="background1"/>
                                <w:sz w:val="22"/>
                              </w:rPr>
                              <w:t>n</w:t>
                            </w: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 accomplished history in both the technological and educational worlds</w:t>
                            </w:r>
                            <w:r w:rsidR="00815232">
                              <w:rPr>
                                <w:color w:val="FFFFFF" w:themeColor="background1"/>
                                <w:sz w:val="22"/>
                              </w:rPr>
                              <w:t xml:space="preserve"> along </w:t>
                            </w:r>
                            <w:r w:rsidR="00815232" w:rsidRPr="00815232">
                              <w:rPr>
                                <w:color w:val="FFFFFF" w:themeColor="background1"/>
                                <w:sz w:val="22"/>
                              </w:rPr>
                              <w:t>with</w:t>
                            </w:r>
                          </w:p>
                          <w:p w14:paraId="31E01AC1" w14:textId="0DD982F2" w:rsidR="00815232" w:rsidRPr="00815232" w:rsidRDefault="0081523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 xml:space="preserve">experience in </w:t>
                            </w:r>
                            <w:r w:rsidR="00BA0104">
                              <w:rPr>
                                <w:color w:val="FFFFFF" w:themeColor="background1"/>
                                <w:sz w:val="22"/>
                              </w:rPr>
                              <w:t xml:space="preserve">software </w:t>
                            </w: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 xml:space="preserve">development, teaching, 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 xml:space="preserve">research, </w:t>
                            </w: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and</w:t>
                            </w:r>
                          </w:p>
                          <w:p w14:paraId="7D6F39F9" w14:textId="77777777" w:rsidR="00815232" w:rsidRPr="00815232" w:rsidRDefault="0081523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a variety of programming</w:t>
                            </w:r>
                          </w:p>
                          <w:p w14:paraId="08F7ABC9" w14:textId="27B5C409" w:rsidR="001264E4" w:rsidRPr="00EB7E29" w:rsidRDefault="0081523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languages.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7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F287A55" wp14:editId="1C37E9D2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290831</wp:posOffset>
                      </wp:positionV>
                      <wp:extent cx="1752600" cy="101600"/>
                      <wp:effectExtent l="0" t="0" r="0" b="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1016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C5588D7" id="Rectangle 37" o:spid="_x0000_s1026" style="position:absolute;margin-left:21.4pt;margin-top:22.9pt;width:138pt;height: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" fillcolor="#1e81b8 [3204]" stroked="f" strokeweight="1pt"/>
                  </w:pict>
                </mc:Fallback>
              </mc:AlternateContent>
            </w:r>
          </w:p>
        </w:tc>
        <w:tc>
          <w:tcPr>
            <w:tcW w:w="2610" w:type="dxa"/>
            <w:tcBorders>
              <w:bottom w:val="single" w:sz="4" w:space="0" w:color="FFFFFF" w:themeColor="background1"/>
            </w:tcBorders>
          </w:tcPr>
          <w:p w14:paraId="530B3B9D" w14:textId="344461B0" w:rsidR="000334C1" w:rsidRPr="00962D7E" w:rsidRDefault="00C33D8D" w:rsidP="00C33D8D">
            <w:pPr>
              <w:pStyle w:val="Heading4"/>
              <w:jc w:val="left"/>
              <w:rPr>
                <w:u w:val="single"/>
              </w:rPr>
            </w:pPr>
            <w:r w:rsidRPr="00C33D8D">
              <w:t xml:space="preserve">   </w:t>
            </w:r>
            <w:r w:rsidR="00962D7E" w:rsidRPr="00962D7E">
              <w:rPr>
                <w:u w:val="single"/>
              </w:rPr>
              <w:t>P R O F I L E</w:t>
            </w:r>
          </w:p>
        </w:tc>
        <w:tc>
          <w:tcPr>
            <w:tcW w:w="540" w:type="dxa"/>
            <w:gridSpan w:val="2"/>
          </w:tcPr>
          <w:p w14:paraId="70FADFAE" w14:textId="77777777" w:rsidR="000334C1" w:rsidRDefault="000334C1"/>
        </w:tc>
        <w:tc>
          <w:tcPr>
            <w:tcW w:w="90" w:type="dxa"/>
            <w:vMerge w:val="restart"/>
          </w:tcPr>
          <w:p w14:paraId="63641AC2" w14:textId="0206DB67" w:rsidR="000334C1" w:rsidRDefault="000334C1" w:rsidP="004A28EA"/>
        </w:tc>
        <w:tc>
          <w:tcPr>
            <w:tcW w:w="7866" w:type="dxa"/>
            <w:vMerge w:val="restart"/>
          </w:tcPr>
          <w:p w14:paraId="12636AC2" w14:textId="5C3CFBF1" w:rsidR="000334C1" w:rsidRPr="003365FB" w:rsidRDefault="00EE42BE" w:rsidP="00A45E6D">
            <w:pPr>
              <w:pStyle w:val="Title"/>
              <w:jc w:val="center"/>
              <w:rPr>
                <w:b/>
                <w:bCs/>
                <w:spacing w:val="30"/>
                <w:sz w:val="56"/>
                <w:u w:val="single"/>
                <w:lang w:val="it-IT"/>
              </w:rPr>
            </w:pPr>
            <w:r w:rsidRPr="003365FB">
              <w:rPr>
                <w:b/>
                <w:bCs/>
                <w:spacing w:val="30"/>
                <w:sz w:val="56"/>
                <w:u w:val="single"/>
              </w:rPr>
              <w:t>Logan Stevens</w:t>
            </w:r>
          </w:p>
          <w:p w14:paraId="0B0345A2" w14:textId="42F970B8" w:rsidR="000334C1" w:rsidRPr="003F528A" w:rsidRDefault="000334C1" w:rsidP="003F528A">
            <w:pPr>
              <w:pStyle w:val="Subtitle"/>
              <w:spacing w:before="240"/>
              <w:jc w:val="center"/>
              <w:rPr>
                <w:sz w:val="37"/>
                <w:szCs w:val="37"/>
                <w:lang w:val="it-IT"/>
              </w:rPr>
            </w:pPr>
          </w:p>
          <w:p w14:paraId="17931153" w14:textId="775502A6" w:rsidR="000334C1" w:rsidRPr="00FD636E" w:rsidRDefault="000671F3" w:rsidP="00D511BF">
            <w:pPr>
              <w:pStyle w:val="Heading1"/>
              <w:spacing w:before="240"/>
              <w:rPr>
                <w:sz w:val="34"/>
                <w:szCs w:val="3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97183F3" wp14:editId="08D1452F">
                      <wp:simplePos x="0" y="0"/>
                      <wp:positionH relativeFrom="margin">
                        <wp:posOffset>2716530</wp:posOffset>
                      </wp:positionH>
                      <wp:positionV relativeFrom="paragraph">
                        <wp:posOffset>340360</wp:posOffset>
                      </wp:positionV>
                      <wp:extent cx="2371725" cy="1323975"/>
                      <wp:effectExtent l="0" t="0" r="9525" b="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1725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1BAF9" w14:textId="37CB1678" w:rsidR="001264E4" w:rsidRPr="00CC5868" w:rsidRDefault="001264E4" w:rsidP="003726D9">
                                  <w:pPr>
                                    <w:rPr>
                                      <w:b/>
                                      <w:color w:val="595959" w:themeColor="text1" w:themeTint="A6"/>
                                    </w:rPr>
                                  </w:pPr>
                                  <w:r w:rsidRPr="00CC5868"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Robotics</w:t>
                                  </w:r>
                                </w:p>
                                <w:p w14:paraId="0DF588FA" w14:textId="08AEFCA8" w:rsidR="001264E4" w:rsidRPr="00415CF3" w:rsidRDefault="001264E4" w:rsidP="003726D9">
                                  <w:r w:rsidRPr="002C410D">
                                    <w:rPr>
                                      <w:sz w:val="20"/>
                                    </w:rPr>
                                    <w:t xml:space="preserve">   </w:t>
                                  </w:r>
                                  <w:r w:rsidRPr="00FD636E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killed at </w:t>
                                  </w:r>
                                  <w:r w:rsidR="001E4544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ngineering, and programming vast arrays of robots from industrial purposed machines to bipedal concept demonstrations. Earned multiple certificates through formal robotics design courses.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183F3" id="Text Box 43" o:spid="_x0000_s1027" type="#_x0000_t202" style="position:absolute;margin-left:213.9pt;margin-top:26.8pt;width:186.75pt;height:104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" filled="f" stroked="f" strokeweight=".5pt">
                      <v:textbox inset="0,,0">
                        <w:txbxContent>
                          <w:p w14:paraId="7C11BAF9" w14:textId="37CB1678" w:rsidR="001264E4" w:rsidRPr="00CC5868" w:rsidRDefault="001264E4" w:rsidP="003726D9">
                            <w:pPr>
                              <w:rPr>
                                <w:b/>
                                <w:color w:val="595959" w:themeColor="text1" w:themeTint="A6"/>
                              </w:rPr>
                            </w:pPr>
                            <w:r w:rsidRPr="00CC5868"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>Robotics</w:t>
                            </w:r>
                          </w:p>
                          <w:p w14:paraId="0DF588FA" w14:textId="08AEFCA8" w:rsidR="001264E4" w:rsidRPr="00415CF3" w:rsidRDefault="001264E4" w:rsidP="003726D9">
                            <w:r w:rsidRPr="002C410D">
                              <w:rPr>
                                <w:sz w:val="20"/>
                              </w:rPr>
                              <w:t xml:space="preserve">   </w:t>
                            </w:r>
                            <w:r w:rsidRPr="00FD636E">
                              <w:rPr>
                                <w:color w:val="595959" w:themeColor="text1" w:themeTint="A6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killed at </w:t>
                            </w:r>
                            <w:r w:rsidR="001E4544">
                              <w:rPr>
                                <w:color w:val="595959" w:themeColor="text1" w:themeTint="A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>ngineering, and programming vast arrays of robots from industrial purposed machines to bipedal concept demonstrations. Earned multiple certificates through formal robotics design courses.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45E6D">
              <w:t xml:space="preserve"> </w:t>
            </w:r>
            <w:r w:rsidR="002C410D" w:rsidRPr="00FD636E">
              <w:rPr>
                <w:sz w:val="34"/>
                <w:szCs w:val="34"/>
              </w:rPr>
              <w:t>P</w:t>
            </w:r>
            <w:r w:rsidR="00FD636E">
              <w:rPr>
                <w:sz w:val="34"/>
                <w:szCs w:val="34"/>
              </w:rPr>
              <w:t>rojects</w:t>
            </w:r>
          </w:p>
          <w:p w14:paraId="000C5CD8" w14:textId="7D2479A5" w:rsidR="00EB78BA" w:rsidRPr="00EC0F79" w:rsidRDefault="00D511BF" w:rsidP="00D95726">
            <w:pPr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17B58D8" wp14:editId="3D6BC7EB">
                      <wp:extent cx="2562225" cy="1308100"/>
                      <wp:effectExtent l="0" t="0" r="9525" b="6350"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2225" cy="1308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C7CB5F" w14:textId="784EBE92" w:rsidR="001264E4" w:rsidRPr="00CC5868" w:rsidRDefault="001264E4" w:rsidP="006B65C1">
                                  <w:pPr>
                                    <w:rPr>
                                      <w:b/>
                                      <w:color w:val="595959" w:themeColor="text1" w:themeTint="A6"/>
                                    </w:rPr>
                                  </w:pPr>
                                  <w:r w:rsidRPr="00CC5868"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FoodPath</w:t>
                                  </w:r>
                                  <w:r w:rsidR="001A757B"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 xml:space="preserve"> / FoodCrawler</w:t>
                                  </w:r>
                                </w:p>
                                <w:p w14:paraId="45B9B504" w14:textId="50D6DF26" w:rsidR="001264E4" w:rsidRPr="006B65C1" w:rsidRDefault="001264E4" w:rsidP="006B65C1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2C410D">
                                    <w:rPr>
                                      <w:sz w:val="20"/>
                                    </w:rPr>
                                    <w:t xml:space="preserve">   </w:t>
                                  </w:r>
                                  <w:r w:rsidRPr="00A62DD9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Creating meal software implementing the Google Maps API in conjunction with Vue.js</w:t>
                                  </w:r>
                                  <w:r w:rsidRPr="00FD636E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Current goals are to achieve compatibility between Windows, iOS, and Android devices, and implementing further routing options. </w:t>
                                  </w:r>
                                  <w:r w:rsidRPr="00CC5868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(W</w:t>
                                  </w:r>
                                  <w:r w:rsidR="00922A49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 xml:space="preserve">ork in </w:t>
                                  </w:r>
                                  <w:r w:rsidRPr="00CC5868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922A49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rogress</w:t>
                                  </w:r>
                                  <w:r w:rsidRPr="00CC5868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7B58D8" id="Text Box 4" o:spid="_x0000_s1028" type="#_x0000_t202" style="width:201.75pt;height:1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" filled="f" stroked="f" strokeweight=".5pt">
                      <v:textbox inset="0,,0">
                        <w:txbxContent>
                          <w:p w14:paraId="2EC7CB5F" w14:textId="784EBE92" w:rsidR="001264E4" w:rsidRPr="00CC5868" w:rsidRDefault="001264E4" w:rsidP="006B65C1">
                            <w:pPr>
                              <w:rPr>
                                <w:b/>
                                <w:color w:val="595959" w:themeColor="text1" w:themeTint="A6"/>
                              </w:rPr>
                            </w:pPr>
                            <w:r w:rsidRPr="00CC5868"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>FoodPath</w:t>
                            </w:r>
                            <w:r w:rsidR="001A757B"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 / FoodCrawler</w:t>
                            </w:r>
                          </w:p>
                          <w:p w14:paraId="45B9B504" w14:textId="50D6DF26" w:rsidR="001264E4" w:rsidRPr="006B65C1" w:rsidRDefault="001264E4" w:rsidP="006B65C1">
                            <w:pPr>
                              <w:rPr>
                                <w:sz w:val="20"/>
                              </w:rPr>
                            </w:pPr>
                            <w:r w:rsidRPr="002C410D">
                              <w:rPr>
                                <w:sz w:val="20"/>
                              </w:rPr>
                              <w:t xml:space="preserve">   </w:t>
                            </w:r>
                            <w:r w:rsidRPr="00A62DD9">
                              <w:rPr>
                                <w:color w:val="595959" w:themeColor="text1" w:themeTint="A6"/>
                                <w:sz w:val="20"/>
                              </w:rPr>
                              <w:t>Creating meal software implementing the Google Maps API in conjunction with Vue.js</w:t>
                            </w:r>
                            <w:r w:rsidRPr="00FD636E">
                              <w:rPr>
                                <w:color w:val="595959" w:themeColor="text1" w:themeTint="A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Current goals are to achieve compatibility between Windows, iOS, and Android devices, and implementing further routing options. </w:t>
                            </w:r>
                            <w:r w:rsidRPr="00CC5868">
                              <w:rPr>
                                <w:rFonts w:ascii="Century Gothic" w:hAnsi="Century Gothic" w:cs="Arial"/>
                                <w:b/>
                                <w:bCs/>
                                <w:iCs/>
                                <w:color w:val="595959" w:themeColor="text1" w:themeTint="A6"/>
                                <w:sz w:val="20"/>
                                <w:szCs w:val="20"/>
                              </w:rPr>
                              <w:t>(W</w:t>
                            </w:r>
                            <w:r w:rsidR="00922A49">
                              <w:rPr>
                                <w:rFonts w:ascii="Century Gothic" w:hAnsi="Century Gothic" w:cs="Arial"/>
                                <w:b/>
                                <w:bCs/>
                                <w:iCs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ork in </w:t>
                            </w:r>
                            <w:r w:rsidRPr="00CC5868">
                              <w:rPr>
                                <w:rFonts w:ascii="Century Gothic" w:hAnsi="Century Gothic" w:cs="Arial"/>
                                <w:b/>
                                <w:bCs/>
                                <w:iCs/>
                                <w:color w:val="595959" w:themeColor="text1" w:themeTint="A6"/>
                                <w:sz w:val="20"/>
                                <w:szCs w:val="20"/>
                              </w:rPr>
                              <w:t>P</w:t>
                            </w:r>
                            <w:r w:rsidR="00922A49">
                              <w:rPr>
                                <w:rFonts w:ascii="Century Gothic" w:hAnsi="Century Gothic" w:cs="Arial"/>
                                <w:b/>
                                <w:bCs/>
                                <w:iCs/>
                                <w:color w:val="595959" w:themeColor="text1" w:themeTint="A6"/>
                                <w:sz w:val="20"/>
                                <w:szCs w:val="20"/>
                              </w:rPr>
                              <w:t>rogress</w:t>
                            </w:r>
                            <w:r w:rsidRPr="00CC5868">
                              <w:rPr>
                                <w:rFonts w:ascii="Century Gothic" w:hAnsi="Century Gothic" w:cs="Arial"/>
                                <w:b/>
                                <w:bCs/>
                                <w:iCs/>
                                <w:color w:val="595959" w:themeColor="text1" w:themeTint="A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9852059" w14:textId="1C1DBC43" w:rsidR="00466720" w:rsidRPr="006B65C1" w:rsidRDefault="00A45E6D" w:rsidP="00466720">
            <w:pPr>
              <w:pStyle w:val="Heading1"/>
              <w:spacing w:before="0"/>
              <w:rPr>
                <w:color w:val="595959" w:themeColor="text1" w:themeTint="A6"/>
                <w:spacing w:val="-20"/>
                <w:sz w:val="34"/>
                <w:szCs w:val="34"/>
              </w:rPr>
            </w:pPr>
            <w:r>
              <w:t xml:space="preserve"> </w:t>
            </w:r>
            <w:r w:rsidR="00466720" w:rsidRPr="006B65C1">
              <w:rPr>
                <w:sz w:val="34"/>
                <w:szCs w:val="34"/>
              </w:rPr>
              <w:t>experience</w:t>
            </w:r>
          </w:p>
          <w:p w14:paraId="1027E939" w14:textId="2773F4BB" w:rsidR="00E16D12" w:rsidRDefault="007E273E" w:rsidP="00E16D12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W</w:t>
            </w:r>
            <w:bookmarkStart w:id="0" w:name="_GoBack"/>
            <w:bookmarkEnd w:id="0"/>
            <w:r w:rsidR="00ED5C09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eb Developer</w:t>
            </w:r>
            <w:r w:rsidR="00E16D12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E16D12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ED5C09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Nov</w:t>
            </w:r>
            <w:r w:rsidR="00E16D12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. 2020 </w:t>
            </w:r>
            <w:r w:rsidR="00E16D12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E16D12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Present)</w:t>
            </w:r>
            <w:r w:rsidR="00E16D12">
              <w:rPr>
                <w:rFonts w:ascii="Century Gothic" w:hAnsi="Century Gothic" w:cs="Arial"/>
                <w:b/>
                <w:i/>
                <w:iCs/>
              </w:rPr>
              <w:t xml:space="preserve"> </w:t>
            </w:r>
          </w:p>
          <w:p w14:paraId="7D5227F5" w14:textId="2B407404" w:rsidR="00006D7E" w:rsidRDefault="00E16D12" w:rsidP="00E16D12">
            <w:pP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</w:pPr>
            <w:r>
              <w:rPr>
                <w:sz w:val="20"/>
              </w:rPr>
              <w:t xml:space="preserve">    </w:t>
            </w:r>
            <w:r w:rsidR="00ED5C09">
              <w:rPr>
                <w:color w:val="595959" w:themeColor="text1" w:themeTint="A6"/>
                <w:sz w:val="20"/>
              </w:rPr>
              <w:t xml:space="preserve">Designs and maintains the webpages for the Stamp Student Union </w:t>
            </w:r>
            <w:r w:rsidR="00937959">
              <w:rPr>
                <w:color w:val="595959" w:themeColor="text1" w:themeTint="A6"/>
                <w:sz w:val="20"/>
              </w:rPr>
              <w:t xml:space="preserve">used by tens of thousands of students </w:t>
            </w:r>
            <w:r w:rsidR="00ED5C09">
              <w:rPr>
                <w:color w:val="595959" w:themeColor="text1" w:themeTint="A6"/>
                <w:sz w:val="20"/>
              </w:rPr>
              <w:t>at the University of Maryland, College Park.</w:t>
            </w:r>
          </w:p>
          <w:p w14:paraId="64848FC2" w14:textId="706066B7" w:rsidR="00B44335" w:rsidRDefault="008F0E30" w:rsidP="00B44335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U</w:t>
            </w:r>
            <w:r w:rsidR="005661E9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NIV 106 </w:t>
            </w:r>
            <w:r w:rsidR="001A757B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Teaching Assistant</w:t>
            </w:r>
            <w:r w:rsidR="00E9187C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B44335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B44335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Jul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. 2020 </w:t>
            </w:r>
            <w:r w:rsidR="00B44335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8602DF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Dec. 2020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)</w:t>
            </w:r>
          </w:p>
          <w:p w14:paraId="36187024" w14:textId="563E3DF2" w:rsidR="00B44335" w:rsidRPr="00B44335" w:rsidRDefault="00B44335" w:rsidP="004C0279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="00006D7E" w:rsidRPr="00006D7E">
              <w:rPr>
                <w:color w:val="595959" w:themeColor="text1" w:themeTint="A6"/>
                <w:sz w:val="20"/>
              </w:rPr>
              <w:t xml:space="preserve">Represents the Transfer Student Community </w:t>
            </w:r>
            <w:r w:rsidR="00D46C3A">
              <w:rPr>
                <w:color w:val="595959" w:themeColor="text1" w:themeTint="A6"/>
                <w:sz w:val="20"/>
              </w:rPr>
              <w:t xml:space="preserve">as a </w:t>
            </w:r>
            <w:r w:rsidR="008B420F">
              <w:rPr>
                <w:color w:val="595959" w:themeColor="text1" w:themeTint="A6"/>
                <w:sz w:val="20"/>
              </w:rPr>
              <w:t>mentor and leader</w:t>
            </w:r>
            <w:r w:rsidR="00D46C3A">
              <w:rPr>
                <w:color w:val="595959" w:themeColor="text1" w:themeTint="A6"/>
                <w:sz w:val="20"/>
              </w:rPr>
              <w:t xml:space="preserve"> </w:t>
            </w:r>
            <w:r w:rsidR="00006D7E" w:rsidRPr="00006D7E">
              <w:rPr>
                <w:color w:val="595959" w:themeColor="text1" w:themeTint="A6"/>
                <w:sz w:val="20"/>
              </w:rPr>
              <w:t>while leading meetings, developing course content, and facilitating</w:t>
            </w:r>
            <w:r w:rsidR="00006D7E">
              <w:rPr>
                <w:color w:val="595959" w:themeColor="text1" w:themeTint="A6"/>
                <w:sz w:val="20"/>
              </w:rPr>
              <w:t xml:space="preserve"> discussion</w:t>
            </w:r>
            <w:r w:rsidR="00006D7E" w:rsidRPr="00006D7E">
              <w:rPr>
                <w:color w:val="595959" w:themeColor="text1" w:themeTint="A6"/>
                <w:sz w:val="20"/>
              </w:rPr>
              <w:t>.</w:t>
            </w:r>
          </w:p>
          <w:p w14:paraId="6B95377C" w14:textId="3B2260EF" w:rsidR="004C0279" w:rsidRDefault="004C0279" w:rsidP="004C0279">
            <w:pPr>
              <w:rPr>
                <w:rFonts w:ascii="Century Gothic" w:hAnsi="Century Gothic" w:cs="Arial"/>
                <w:b/>
                <w:i/>
                <w:iCs/>
              </w:rPr>
            </w:pP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Instructional Design Intern </w:t>
            </w: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Jun. 2020 </w:t>
            </w:r>
            <w:r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Present)</w:t>
            </w:r>
          </w:p>
          <w:p w14:paraId="594845D4" w14:textId="13959F99" w:rsidR="005D2874" w:rsidRPr="00CC5868" w:rsidRDefault="004C0279" w:rsidP="00387214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Pr="00CC5868">
              <w:rPr>
                <w:color w:val="595959" w:themeColor="text1" w:themeTint="A6"/>
                <w:sz w:val="20"/>
              </w:rPr>
              <w:t>Collaborate</w:t>
            </w:r>
            <w:r w:rsidR="000C0E43" w:rsidRPr="00CC5868">
              <w:rPr>
                <w:color w:val="595959" w:themeColor="text1" w:themeTint="A6"/>
                <w:sz w:val="20"/>
              </w:rPr>
              <w:t>s</w:t>
            </w:r>
            <w:r w:rsidRPr="00CC5868">
              <w:rPr>
                <w:color w:val="595959" w:themeColor="text1" w:themeTint="A6"/>
                <w:sz w:val="20"/>
              </w:rPr>
              <w:t xml:space="preserve"> with instructional designers to create the best possible experience for online students. </w:t>
            </w:r>
            <w:r w:rsidR="000C0E43" w:rsidRPr="00CC5868">
              <w:rPr>
                <w:color w:val="595959" w:themeColor="text1" w:themeTint="A6"/>
                <w:sz w:val="20"/>
              </w:rPr>
              <w:t>Duties</w:t>
            </w:r>
            <w:r w:rsidRPr="00CC5868">
              <w:rPr>
                <w:color w:val="595959" w:themeColor="text1" w:themeTint="A6"/>
                <w:sz w:val="20"/>
              </w:rPr>
              <w:t xml:space="preserve"> </w:t>
            </w:r>
            <w:r w:rsidR="005D2874" w:rsidRPr="00CC5868">
              <w:rPr>
                <w:color w:val="595959" w:themeColor="text1" w:themeTint="A6"/>
                <w:sz w:val="20"/>
              </w:rPr>
              <w:t>include conducting research, designing webpages, writing lecture scripts, and developing course activities such as creative thinking assignments, bilateral exercises, and videos.</w:t>
            </w:r>
          </w:p>
          <w:p w14:paraId="089D71ED" w14:textId="1D461462" w:rsidR="00387214" w:rsidRDefault="00D345E5" w:rsidP="00387214">
            <w:pPr>
              <w:rPr>
                <w:rFonts w:ascii="Century Gothic" w:hAnsi="Century Gothic" w:cs="Arial"/>
                <w:b/>
                <w:i/>
                <w:iCs/>
              </w:rPr>
            </w:pP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Mathematics &amp; Computer Science </w:t>
            </w:r>
            <w:r w:rsidR="00387214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Learning Assistant </w:t>
            </w:r>
            <w:r w:rsidR="00387214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692340" w:rsidRPr="00692340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pacing w:val="-20"/>
                <w:sz w:val="20"/>
                <w:szCs w:val="20"/>
              </w:rPr>
              <w:t>Sep</w:t>
            </w:r>
            <w:r w:rsidR="00947A0B" w:rsidRPr="00692340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pacing w:val="-20"/>
                <w:sz w:val="20"/>
                <w:szCs w:val="20"/>
              </w:rPr>
              <w:t>.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387214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2019</w:t>
            </w:r>
            <w:r w:rsidR="00E355F5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387214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Jan. </w:t>
            </w:r>
            <w:r w:rsidR="007E7120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2020</w:t>
            </w:r>
            <w:r w:rsidR="00387214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)</w:t>
            </w:r>
          </w:p>
          <w:p w14:paraId="1425C905" w14:textId="319865D3" w:rsidR="00387214" w:rsidRPr="00387214" w:rsidRDefault="00387214" w:rsidP="0006059D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P</w:t>
            </w:r>
            <w:r w:rsidRPr="003F62ED">
              <w:rPr>
                <w:color w:val="595959" w:themeColor="text1" w:themeTint="A6"/>
                <w:sz w:val="20"/>
              </w:rPr>
              <w:t>rovide</w:t>
            </w:r>
            <w:r w:rsidR="00AD69E0">
              <w:rPr>
                <w:color w:val="595959" w:themeColor="text1" w:themeTint="A6"/>
                <w:sz w:val="20"/>
              </w:rPr>
              <w:t>d</w:t>
            </w:r>
            <w:r w:rsidRPr="003F62ED">
              <w:rPr>
                <w:color w:val="595959" w:themeColor="text1" w:themeTint="A6"/>
                <w:sz w:val="20"/>
              </w:rPr>
              <w:t xml:space="preserve"> academic support to college students by promoting study habits and learning</w:t>
            </w:r>
            <w:r>
              <w:rPr>
                <w:color w:val="595959" w:themeColor="text1" w:themeTint="A6"/>
                <w:sz w:val="20"/>
              </w:rPr>
              <w:t xml:space="preserve"> </w:t>
            </w:r>
            <w:r w:rsidRPr="003F62ED">
              <w:rPr>
                <w:color w:val="595959" w:themeColor="text1" w:themeTint="A6"/>
                <w:sz w:val="20"/>
              </w:rPr>
              <w:t>strategies</w:t>
            </w:r>
            <w:r>
              <w:rPr>
                <w:color w:val="595959" w:themeColor="text1" w:themeTint="A6"/>
                <w:sz w:val="20"/>
              </w:rPr>
              <w:t xml:space="preserve">, </w:t>
            </w:r>
            <w:r w:rsidR="00A80045">
              <w:rPr>
                <w:color w:val="595959" w:themeColor="text1" w:themeTint="A6"/>
                <w:sz w:val="20"/>
              </w:rPr>
              <w:t xml:space="preserve">requiring mastery of </w:t>
            </w:r>
            <w:r w:rsidR="00A80045" w:rsidRPr="00A80045">
              <w:rPr>
                <w:color w:val="595959" w:themeColor="text1" w:themeTint="A6"/>
                <w:sz w:val="20"/>
              </w:rPr>
              <w:t>many programming languages and mathematical techniques</w:t>
            </w:r>
            <w:r w:rsidRPr="003F62ED">
              <w:rPr>
                <w:color w:val="595959" w:themeColor="text1" w:themeTint="A6"/>
                <w:sz w:val="20"/>
              </w:rPr>
              <w:t>.</w:t>
            </w:r>
            <w:r w:rsidR="003F528A">
              <w:rPr>
                <w:color w:val="595959" w:themeColor="text1" w:themeTint="A6"/>
                <w:sz w:val="20"/>
              </w:rPr>
              <w:t xml:space="preserve"> </w:t>
            </w:r>
            <w:r w:rsidR="003F528A" w:rsidRPr="00980E2A">
              <w:rPr>
                <w:color w:val="595959" w:themeColor="text1" w:themeTint="A6"/>
                <w:sz w:val="20"/>
              </w:rPr>
              <w:t xml:space="preserve">Earned certification in the Microsoft Office </w:t>
            </w:r>
            <w:r w:rsidR="00092E79">
              <w:rPr>
                <w:color w:val="595959" w:themeColor="text1" w:themeTint="A6"/>
                <w:sz w:val="20"/>
              </w:rPr>
              <w:t xml:space="preserve">365 </w:t>
            </w:r>
            <w:r w:rsidR="003F528A" w:rsidRPr="00980E2A">
              <w:rPr>
                <w:color w:val="595959" w:themeColor="text1" w:themeTint="A6"/>
                <w:sz w:val="20"/>
              </w:rPr>
              <w:t>Suite.</w:t>
            </w:r>
          </w:p>
          <w:p w14:paraId="08A96CB7" w14:textId="3D5A9AB9" w:rsidR="00050C9F" w:rsidRPr="00CC5868" w:rsidRDefault="0006059D" w:rsidP="002501D7">
            <w:pP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</w:rPr>
            </w:pP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Library Computer &amp; Media Lab Attendant</w:t>
            </w:r>
            <w:r w:rsidR="00050C9F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050C9F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Aug. 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2017</w:t>
            </w:r>
            <w:r w:rsidR="000B462A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0B462A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Aug. 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2019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2"/>
                <w:szCs w:val="22"/>
              </w:rPr>
              <w:t>)</w:t>
            </w:r>
          </w:p>
          <w:p w14:paraId="4F3645FF" w14:textId="38D659FF" w:rsidR="0006059D" w:rsidRPr="002C410D" w:rsidRDefault="00302896" w:rsidP="0006059D">
            <w:pPr>
              <w:rPr>
                <w:color w:val="595959" w:themeColor="text1" w:themeTint="A6"/>
                <w:sz w:val="20"/>
              </w:rPr>
            </w:pPr>
            <w:r w:rsidRPr="002C410D">
              <w:rPr>
                <w:color w:val="595959" w:themeColor="text1" w:themeTint="A6"/>
                <w:sz w:val="20"/>
              </w:rPr>
              <w:t>•</w:t>
            </w:r>
            <w:r w:rsidR="0006059D" w:rsidRPr="00302896">
              <w:rPr>
                <w:color w:val="595959" w:themeColor="text1" w:themeTint="A6"/>
                <w:sz w:val="20"/>
              </w:rPr>
              <w:t xml:space="preserve"> </w:t>
            </w:r>
            <w:r w:rsidR="00015283" w:rsidRPr="00015283">
              <w:rPr>
                <w:color w:val="595959" w:themeColor="text1" w:themeTint="A6"/>
                <w:sz w:val="20"/>
              </w:rPr>
              <w:t>Delivered effective IT support, reference</w:t>
            </w:r>
            <w:r w:rsidR="00174724">
              <w:rPr>
                <w:color w:val="595959" w:themeColor="text1" w:themeTint="A6"/>
                <w:sz w:val="20"/>
              </w:rPr>
              <w:t>,</w:t>
            </w:r>
            <w:r w:rsidR="00015283" w:rsidRPr="00015283">
              <w:rPr>
                <w:color w:val="595959" w:themeColor="text1" w:themeTint="A6"/>
                <w:sz w:val="20"/>
              </w:rPr>
              <w:t xml:space="preserve"> guidance, and reception.</w:t>
            </w:r>
          </w:p>
          <w:p w14:paraId="70283627" w14:textId="63243284" w:rsidR="0006059D" w:rsidRPr="002C410D" w:rsidRDefault="0006059D" w:rsidP="0006059D">
            <w:pPr>
              <w:rPr>
                <w:sz w:val="20"/>
              </w:rPr>
            </w:pPr>
            <w:r w:rsidRPr="002C410D">
              <w:rPr>
                <w:color w:val="595959" w:themeColor="text1" w:themeTint="A6"/>
                <w:sz w:val="20"/>
              </w:rPr>
              <w:t xml:space="preserve">• </w:t>
            </w:r>
            <w:r w:rsidR="00624589" w:rsidRPr="00624589">
              <w:rPr>
                <w:color w:val="595959" w:themeColor="text1" w:themeTint="A6"/>
                <w:sz w:val="20"/>
              </w:rPr>
              <w:t>Maintained computers, projectors, and other types of professional equipment.</w:t>
            </w:r>
          </w:p>
          <w:p w14:paraId="7A10F025" w14:textId="08A9B030" w:rsidR="007D3CBA" w:rsidRPr="003F62ED" w:rsidRDefault="0006059D" w:rsidP="00FD636E">
            <w:pPr>
              <w:rPr>
                <w:color w:val="595959" w:themeColor="text1" w:themeTint="A6"/>
                <w:sz w:val="20"/>
              </w:rPr>
            </w:pPr>
            <w:r w:rsidRPr="002C410D">
              <w:rPr>
                <w:color w:val="595959" w:themeColor="text1" w:themeTint="A6"/>
                <w:sz w:val="20"/>
              </w:rPr>
              <w:t>•</w:t>
            </w:r>
            <w:r>
              <w:t xml:space="preserve"> </w:t>
            </w:r>
            <w:r w:rsidR="00624589" w:rsidRPr="00624589">
              <w:rPr>
                <w:color w:val="595959" w:themeColor="text1" w:themeTint="A6"/>
                <w:sz w:val="20"/>
              </w:rPr>
              <w:t>Assisted patrons with subjects ranging from video-editing to complex scripting.</w:t>
            </w:r>
          </w:p>
          <w:p w14:paraId="45FE11A3" w14:textId="7DDFACF0" w:rsidR="000334C1" w:rsidRDefault="007D3CBA" w:rsidP="005C2D55">
            <w:pPr>
              <w:pStyle w:val="Heading1"/>
              <w:spacing w:before="0"/>
            </w:pPr>
            <w:r>
              <w:t xml:space="preserve"> </w:t>
            </w:r>
            <w:r w:rsidRPr="00862F8E">
              <w:rPr>
                <w:sz w:val="34"/>
                <w:szCs w:val="34"/>
              </w:rPr>
              <w:t>Ac</w:t>
            </w:r>
            <w:r w:rsidR="00922A49">
              <w:rPr>
                <w:sz w:val="34"/>
                <w:szCs w:val="34"/>
              </w:rPr>
              <w:t xml:space="preserve">ademic </w:t>
            </w:r>
            <w:r w:rsidR="00922A49" w:rsidRPr="00922A49">
              <w:rPr>
                <w:sz w:val="34"/>
                <w:szCs w:val="34"/>
              </w:rPr>
              <w:t>prowess</w:t>
            </w:r>
          </w:p>
          <w:p w14:paraId="64EFA9CF" w14:textId="7B6D813A" w:rsidR="00922A49" w:rsidRPr="00CC5868" w:rsidRDefault="0060290E" w:rsidP="00922A49">
            <w:pP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</w:pPr>
            <w: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VR</w:t>
            </w:r>
            <w:r w:rsidR="00DF0714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/AR/HCI</w:t>
            </w:r>
            <w: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</w:t>
            </w:r>
            <w:r w:rsidR="00F1459C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Educational </w:t>
            </w:r>
            <w: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Telepresence</w:t>
            </w:r>
            <w:r w:rsidR="00F1459C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</w:t>
            </w:r>
            <w:r w:rsidR="00922A49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R</w:t>
            </w:r>
            <w:r w:rsidR="00922A49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e</w:t>
            </w:r>
            <w:r w:rsidR="00922A49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s</w:t>
            </w:r>
            <w:r w:rsidR="00922A49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earch</w:t>
            </w:r>
            <w:r w:rsidR="00F1459C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Project</w:t>
            </w:r>
            <w:r w:rsidR="00922A49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</w:t>
            </w:r>
            <w:r w:rsidR="00724CAA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724CAA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Jul</w:t>
            </w:r>
            <w:r w:rsidR="00724CAA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. 2020 </w:t>
            </w:r>
            <w:r w:rsidR="00724CAA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724CAA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Present)</w:t>
            </w:r>
          </w:p>
          <w:p w14:paraId="48BF683D" w14:textId="6DE73502" w:rsidR="00922A49" w:rsidRDefault="00922A49" w:rsidP="00922A49">
            <w:pP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   </w:t>
            </w:r>
            <w:r w:rsidR="00D556E5">
              <w:rPr>
                <w:color w:val="595959" w:themeColor="text1" w:themeTint="A6"/>
                <w:sz w:val="20"/>
              </w:rPr>
              <w:t xml:space="preserve">Uses </w:t>
            </w:r>
            <w:r w:rsidR="008B420F">
              <w:rPr>
                <w:color w:val="595959" w:themeColor="text1" w:themeTint="A6"/>
                <w:sz w:val="20"/>
              </w:rPr>
              <w:t xml:space="preserve">the </w:t>
            </w:r>
            <w:r w:rsidR="00D556E5">
              <w:rPr>
                <w:color w:val="595959" w:themeColor="text1" w:themeTint="A6"/>
                <w:sz w:val="20"/>
              </w:rPr>
              <w:t>Unity Engine and C# to create VR/AR environments</w:t>
            </w:r>
            <w:r w:rsidR="00817D62">
              <w:rPr>
                <w:color w:val="595959" w:themeColor="text1" w:themeTint="A6"/>
                <w:sz w:val="20"/>
              </w:rPr>
              <w:t xml:space="preserve"> for research project studying the effects of VR/AR on education and how detrimental effects of education during the COVID-19 Pandemic can be mitigated</w:t>
            </w:r>
            <w:r w:rsidR="00856118">
              <w:rPr>
                <w:color w:val="595959" w:themeColor="text1" w:themeTint="A6"/>
                <w:sz w:val="20"/>
              </w:rPr>
              <w:t>.</w:t>
            </w:r>
          </w:p>
          <w:p w14:paraId="22BB8503" w14:textId="66999F02" w:rsidR="000334C1" w:rsidRPr="00CC5868" w:rsidRDefault="007D3CBA" w:rsidP="00922A49">
            <w:pP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</w:pPr>
            <w:r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Recipient</w:t>
            </w:r>
            <w:r w:rsidR="00761004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of Multiple </w:t>
            </w:r>
            <w:r w:rsidR="008247DB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Prestigeous </w:t>
            </w:r>
            <w:r w:rsidR="00761004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Scholarships</w:t>
            </w:r>
          </w:p>
          <w:p w14:paraId="439FACDC" w14:textId="74908839" w:rsidR="006A14D4" w:rsidRPr="00D345E5" w:rsidRDefault="007D3CBA" w:rsidP="00D345E5">
            <w:pPr>
              <w:spacing w:line="276" w:lineRule="auto"/>
              <w:rPr>
                <w:color w:val="595959" w:themeColor="text1" w:themeTint="A6"/>
                <w:sz w:val="20"/>
              </w:rPr>
            </w:pPr>
            <w:r>
              <w:rPr>
                <w:sz w:val="22"/>
                <w:szCs w:val="22"/>
                <w:lang w:val="it-IT"/>
              </w:rPr>
              <w:t xml:space="preserve">   </w:t>
            </w:r>
            <w:r w:rsidRPr="007D3CBA">
              <w:rPr>
                <w:color w:val="595959" w:themeColor="text1" w:themeTint="A6"/>
                <w:sz w:val="20"/>
              </w:rPr>
              <w:t>Kenneth &amp; Patricia Perluke Scholarship</w:t>
            </w:r>
            <w:r w:rsidR="00CB4D73">
              <w:rPr>
                <w:color w:val="595959" w:themeColor="text1" w:themeTint="A6"/>
                <w:sz w:val="20"/>
              </w:rPr>
              <w:t xml:space="preserve">, </w:t>
            </w:r>
            <w:r w:rsidR="00856118" w:rsidRPr="007D3CBA">
              <w:rPr>
                <w:color w:val="595959" w:themeColor="text1" w:themeTint="A6"/>
                <w:sz w:val="20"/>
              </w:rPr>
              <w:t>Bel Air Rotary Club Scholarship</w:t>
            </w:r>
            <w:r w:rsidR="00856118">
              <w:rPr>
                <w:color w:val="595959" w:themeColor="text1" w:themeTint="A6"/>
                <w:sz w:val="20"/>
              </w:rPr>
              <w:t xml:space="preserve">, </w:t>
            </w:r>
            <w:r w:rsidR="002477BF">
              <w:rPr>
                <w:color w:val="595959" w:themeColor="text1" w:themeTint="A6"/>
                <w:sz w:val="20"/>
              </w:rPr>
              <w:t xml:space="preserve">2020 Diversity Conference Scholarship, </w:t>
            </w:r>
            <w:r w:rsidR="00CB4D73">
              <w:rPr>
                <w:color w:val="595959" w:themeColor="text1" w:themeTint="A6"/>
                <w:sz w:val="20"/>
              </w:rPr>
              <w:t>and the Betty Beckley Scholarship</w:t>
            </w:r>
            <w:r w:rsidR="00DA72E5">
              <w:rPr>
                <w:color w:val="595959" w:themeColor="text1" w:themeTint="A6"/>
                <w:sz w:val="20"/>
              </w:rPr>
              <w:t>.</w:t>
            </w:r>
          </w:p>
          <w:p w14:paraId="3EF76AB0" w14:textId="7110B70D" w:rsidR="006A14D4" w:rsidRPr="007D3CBA" w:rsidRDefault="00A956E4" w:rsidP="00D345E5">
            <w:pPr>
              <w:spacing w:line="276" w:lineRule="auto"/>
              <w:rPr>
                <w:sz w:val="22"/>
                <w:szCs w:val="22"/>
                <w:lang w:val="it-IT"/>
              </w:rPr>
            </w:pPr>
            <w:r w:rsidRPr="002C410D">
              <w:rPr>
                <w:noProof/>
                <w:color w:val="595959" w:themeColor="text1" w:themeTint="A6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4F63DCF" wp14:editId="09721FCF">
                      <wp:simplePos x="0" y="0"/>
                      <wp:positionH relativeFrom="column">
                        <wp:posOffset>1905</wp:posOffset>
                      </wp:positionH>
                      <wp:positionV relativeFrom="page">
                        <wp:posOffset>8193405</wp:posOffset>
                      </wp:positionV>
                      <wp:extent cx="2105025" cy="1504950"/>
                      <wp:effectExtent l="0" t="0" r="9525" b="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5025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5ACB7D" w14:textId="77777777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Java</w:t>
                                  </w:r>
                                </w:p>
                                <w:p w14:paraId="463D6389" w14:textId="77777777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Python</w:t>
                                  </w:r>
                                </w:p>
                                <w:p w14:paraId="3C2060ED" w14:textId="77777777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Assembly Language</w:t>
                                  </w:r>
                                </w:p>
                                <w:p w14:paraId="41333BFD" w14:textId="6BA38F9F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C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, C</w:t>
                                  </w: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++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, &amp; C#</w:t>
                                  </w:r>
                                </w:p>
                                <w:p w14:paraId="65913538" w14:textId="2AC3F684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HTML</w:t>
                                  </w:r>
                                  <w:r w:rsidR="00E763A7">
                                    <w:rPr>
                                      <w:color w:val="404040" w:themeColor="text1" w:themeTint="BF"/>
                                    </w:rPr>
                                    <w:t xml:space="preserve">, XHTML, </w:t>
                                  </w:r>
                                  <w:r w:rsidR="008C2F40">
                                    <w:rPr>
                                      <w:color w:val="404040" w:themeColor="text1" w:themeTint="BF"/>
                                    </w:rPr>
                                    <w:t>&amp; CSS</w:t>
                                  </w:r>
                                </w:p>
                                <w:p w14:paraId="0EB39D28" w14:textId="390F1876" w:rsidR="001264E4" w:rsidRPr="00CC5868" w:rsidRDefault="001264E4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 w:rsidR="008C2F40">
                                    <w:rPr>
                                      <w:color w:val="404040" w:themeColor="text1" w:themeTint="BF"/>
                                    </w:rPr>
                                    <w:t>Unity 3D</w:t>
                                  </w:r>
                                </w:p>
                                <w:p w14:paraId="02BF900C" w14:textId="4E9CF4DC" w:rsidR="001264E4" w:rsidRPr="00CC5868" w:rsidRDefault="001264E4" w:rsidP="00D03B1C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Web Design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63DCF" id="Text Box 64" o:spid="_x0000_s1029" type="#_x0000_t202" style="position:absolute;margin-left:.15pt;margin-top:645.15pt;width:165.75pt;height:11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" filled="f" stroked="f" strokeweight=".5pt">
                      <v:textbox inset="0,,0">
                        <w:txbxContent>
                          <w:p w14:paraId="505ACB7D" w14:textId="77777777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Java</w:t>
                            </w:r>
                          </w:p>
                          <w:p w14:paraId="463D6389" w14:textId="77777777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Python</w:t>
                            </w:r>
                          </w:p>
                          <w:p w14:paraId="3C2060ED" w14:textId="77777777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Assembly Language</w:t>
                            </w:r>
                          </w:p>
                          <w:p w14:paraId="41333BFD" w14:textId="6BA38F9F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C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, C</w:t>
                            </w:r>
                            <w:r w:rsidRPr="00CC5868">
                              <w:rPr>
                                <w:color w:val="404040" w:themeColor="text1" w:themeTint="BF"/>
                              </w:rPr>
                              <w:t>++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, &amp; C#</w:t>
                            </w:r>
                          </w:p>
                          <w:p w14:paraId="65913538" w14:textId="2AC3F684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HTML</w:t>
                            </w:r>
                            <w:r w:rsidR="00E763A7">
                              <w:rPr>
                                <w:color w:val="404040" w:themeColor="text1" w:themeTint="BF"/>
                              </w:rPr>
                              <w:t xml:space="preserve">, XHTML, </w:t>
                            </w:r>
                            <w:r w:rsidR="008C2F40">
                              <w:rPr>
                                <w:color w:val="404040" w:themeColor="text1" w:themeTint="BF"/>
                              </w:rPr>
                              <w:t>&amp; CSS</w:t>
                            </w:r>
                          </w:p>
                          <w:p w14:paraId="0EB39D28" w14:textId="390F1876" w:rsidR="001264E4" w:rsidRPr="00CC5868" w:rsidRDefault="001264E4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 w:rsidR="008C2F40">
                              <w:rPr>
                                <w:color w:val="404040" w:themeColor="text1" w:themeTint="BF"/>
                              </w:rPr>
                              <w:t>Unity 3D</w:t>
                            </w:r>
                          </w:p>
                          <w:p w14:paraId="02BF900C" w14:textId="4E9CF4DC" w:rsidR="001264E4" w:rsidRPr="00CC5868" w:rsidRDefault="001264E4" w:rsidP="00D03B1C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Web Design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2C410D">
              <w:rPr>
                <w:noProof/>
                <w:color w:val="595959" w:themeColor="text1" w:themeTint="A6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AF3D8CE" wp14:editId="4451C936">
                      <wp:simplePos x="0" y="0"/>
                      <wp:positionH relativeFrom="page">
                        <wp:posOffset>2392680</wp:posOffset>
                      </wp:positionH>
                      <wp:positionV relativeFrom="page">
                        <wp:posOffset>8193405</wp:posOffset>
                      </wp:positionV>
                      <wp:extent cx="2876550" cy="150749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6550" cy="1507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FD9BA" w14:textId="77777777" w:rsidR="001264E4" w:rsidRPr="00CC5868" w:rsidRDefault="001264E4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Editing and Formatting</w:t>
                                  </w:r>
                                </w:p>
                                <w:p w14:paraId="6F2EDB81" w14:textId="4E5C2F1F" w:rsidR="001264E4" w:rsidRPr="00CC5868" w:rsidRDefault="001264E4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Video Game Development</w:t>
                                  </w:r>
                                </w:p>
                                <w:p w14:paraId="73A7DC7F" w14:textId="77777777" w:rsidR="001264E4" w:rsidRPr="00CC5868" w:rsidRDefault="001264E4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Video Editing</w:t>
                                  </w:r>
                                </w:p>
                                <w:p w14:paraId="09C2DF10" w14:textId="56483E02" w:rsidR="001264E4" w:rsidRPr="00CC5868" w:rsidRDefault="001264E4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Certified Microsoft Office </w:t>
                                  </w:r>
                                  <w:r w:rsidR="00092E79">
                                    <w:rPr>
                                      <w:color w:val="404040" w:themeColor="text1" w:themeTint="BF"/>
                                    </w:rPr>
                                    <w:t xml:space="preserve">365 </w:t>
                                  </w: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Skills</w:t>
                                  </w:r>
                                </w:p>
                                <w:p w14:paraId="1332699B" w14:textId="08229E60" w:rsidR="001264E4" w:rsidRPr="00CC5868" w:rsidRDefault="001264E4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Public Speaking</w:t>
                                  </w:r>
                                </w:p>
                                <w:p w14:paraId="4CAD7B85" w14:textId="18C42717" w:rsidR="001264E4" w:rsidRPr="00CC5868" w:rsidRDefault="001264E4" w:rsidP="00323B08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JavaScript</w:t>
                                  </w:r>
                                </w:p>
                                <w:p w14:paraId="6355E9E3" w14:textId="77777777" w:rsidR="001264E4" w:rsidRPr="00CC5868" w:rsidRDefault="001264E4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Wolfram Mathematica</w:t>
                                  </w:r>
                                </w:p>
                                <w:p w14:paraId="2136C197" w14:textId="77777777" w:rsidR="001264E4" w:rsidRPr="00CC5868" w:rsidRDefault="001264E4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3D8CE" id="_x0000_s1030" type="#_x0000_t202" style="position:absolute;margin-left:188.4pt;margin-top:645.15pt;width:226.5pt;height:118.7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" filled="f" stroked="f" strokeweight=".5pt">
                      <v:textbox inset="0,,0">
                        <w:txbxContent>
                          <w:p w14:paraId="0A8FD9BA" w14:textId="77777777" w:rsidR="001264E4" w:rsidRPr="00CC5868" w:rsidRDefault="001264E4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Editing and Formatting</w:t>
                            </w:r>
                          </w:p>
                          <w:p w14:paraId="6F2EDB81" w14:textId="4E5C2F1F" w:rsidR="001264E4" w:rsidRPr="00CC5868" w:rsidRDefault="001264E4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Video Game Development</w:t>
                            </w:r>
                          </w:p>
                          <w:p w14:paraId="73A7DC7F" w14:textId="77777777" w:rsidR="001264E4" w:rsidRPr="00CC5868" w:rsidRDefault="001264E4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Video Editing</w:t>
                            </w:r>
                          </w:p>
                          <w:p w14:paraId="09C2DF10" w14:textId="56483E02" w:rsidR="001264E4" w:rsidRPr="00CC5868" w:rsidRDefault="001264E4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Certified Microsoft Office </w:t>
                            </w:r>
                            <w:r w:rsidR="00092E79">
                              <w:rPr>
                                <w:color w:val="404040" w:themeColor="text1" w:themeTint="BF"/>
                              </w:rPr>
                              <w:t xml:space="preserve">365 </w:t>
                            </w:r>
                            <w:r w:rsidRPr="00CC5868">
                              <w:rPr>
                                <w:color w:val="404040" w:themeColor="text1" w:themeTint="BF"/>
                              </w:rPr>
                              <w:t>Skills</w:t>
                            </w:r>
                          </w:p>
                          <w:p w14:paraId="1332699B" w14:textId="08229E60" w:rsidR="001264E4" w:rsidRPr="00CC5868" w:rsidRDefault="001264E4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Public Speaking</w:t>
                            </w:r>
                          </w:p>
                          <w:p w14:paraId="4CAD7B85" w14:textId="18C42717" w:rsidR="001264E4" w:rsidRPr="00CC5868" w:rsidRDefault="001264E4" w:rsidP="00323B08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JavaScript</w:t>
                            </w:r>
                          </w:p>
                          <w:p w14:paraId="6355E9E3" w14:textId="77777777" w:rsidR="001264E4" w:rsidRPr="00CC5868" w:rsidRDefault="001264E4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Wolfram Mathematica</w:t>
                            </w:r>
                          </w:p>
                          <w:p w14:paraId="2136C197" w14:textId="77777777" w:rsidR="001264E4" w:rsidRPr="00CC5868" w:rsidRDefault="001264E4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6A14D4">
              <w:rPr>
                <w:rFonts w:asciiTheme="majorHAnsi" w:eastAsiaTheme="majorEastAsia" w:hAnsiTheme="majorHAnsi" w:cstheme="majorBidi"/>
                <w:caps/>
                <w:color w:val="1E81B8" w:themeColor="accent1"/>
                <w:sz w:val="34"/>
                <w:szCs w:val="34"/>
              </w:rPr>
              <w:t>Skills</w:t>
            </w:r>
          </w:p>
        </w:tc>
      </w:tr>
      <w:tr w:rsidR="000334C1" w:rsidRPr="008A171A" w14:paraId="7744E287" w14:textId="77777777" w:rsidTr="00EB7E29">
        <w:trPr>
          <w:trHeight w:val="4176"/>
        </w:trPr>
        <w:tc>
          <w:tcPr>
            <w:tcW w:w="3600" w:type="dxa"/>
            <w:gridSpan w:val="4"/>
          </w:tcPr>
          <w:p w14:paraId="7ADD4D88" w14:textId="10580B07" w:rsidR="000334C1" w:rsidRPr="008A171A" w:rsidRDefault="00836326" w:rsidP="008A171A">
            <w:pPr>
              <w:pStyle w:val="AboutMe"/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39B0F97" wp14:editId="07A58DAF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186055</wp:posOffset>
                      </wp:positionV>
                      <wp:extent cx="6271260" cy="45720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7126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B1E6E7" w14:textId="21939ACD" w:rsidR="001264E4" w:rsidRPr="00836326" w:rsidRDefault="002226ED" w:rsidP="00836326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  <w:t>Technology Professional and Educator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B0F97" id="Text Box 51" o:spid="_x0000_s1031" type="#_x0000_t202" style="position:absolute;left:0;text-align:left;margin-left:134.4pt;margin-top:14.65pt;width:493.8pt;height:3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" filled="f" stroked="f">
                      <v:textbox>
                        <w:txbxContent>
                          <w:p w14:paraId="7AB1E6E7" w14:textId="21939ACD" w:rsidR="001264E4" w:rsidRPr="00836326" w:rsidRDefault="002226ED" w:rsidP="00836326">
                            <w:pPr>
                              <w:spacing w:line="276" w:lineRule="auto"/>
                              <w:jc w:val="center"/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  <w:t>Technology Professional and Educator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" w:type="dxa"/>
            <w:vMerge/>
          </w:tcPr>
          <w:p w14:paraId="16F44688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34428714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</w:tr>
      <w:tr w:rsidR="000334C1" w:rsidRPr="004A28EA" w14:paraId="4249CB4E" w14:textId="77777777" w:rsidTr="00EB7E29">
        <w:trPr>
          <w:trHeight w:val="540"/>
        </w:trPr>
        <w:tc>
          <w:tcPr>
            <w:tcW w:w="450" w:type="dxa"/>
          </w:tcPr>
          <w:p w14:paraId="28B35433" w14:textId="77777777" w:rsidR="000334C1" w:rsidRPr="008A171A" w:rsidRDefault="00EB7E29" w:rsidP="004A28EA">
            <w:pPr>
              <w:pStyle w:val="Heading4"/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556BB67" wp14:editId="6337B35A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261620</wp:posOffset>
                      </wp:positionV>
                      <wp:extent cx="1987550" cy="158750"/>
                      <wp:effectExtent l="0" t="0" r="0" b="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158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A01E37A" id="Rectangle 40" o:spid="_x0000_s1026" style="position:absolute;margin-left:13.4pt;margin-top:20.6pt;width:156.5pt;height:12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" fillcolor="#1e81b8 [3204]" stroked="f" strokeweight="1pt"/>
                  </w:pict>
                </mc:Fallback>
              </mc:AlternateContent>
            </w:r>
          </w:p>
        </w:tc>
        <w:tc>
          <w:tcPr>
            <w:tcW w:w="2880" w:type="dxa"/>
            <w:gridSpan w:val="2"/>
            <w:tcBorders>
              <w:bottom w:val="single" w:sz="4" w:space="0" w:color="FFFFFF" w:themeColor="background1"/>
            </w:tcBorders>
          </w:tcPr>
          <w:p w14:paraId="02B1E573" w14:textId="77777777" w:rsidR="000334C1" w:rsidRDefault="00EB7E29" w:rsidP="00EB7E29">
            <w:pPr>
              <w:pStyle w:val="Heading4"/>
              <w:jc w:val="left"/>
            </w:pPr>
            <w:r>
              <w:t xml:space="preserve"> </w:t>
            </w:r>
            <w:r w:rsidR="00B45A98">
              <w:t xml:space="preserve"> </w:t>
            </w:r>
            <w:sdt>
              <w:sdtPr>
                <w:id w:val="1050265814"/>
                <w:placeholder>
                  <w:docPart w:val="9E5035256011441DBD50ADCCE26C56DF"/>
                </w:placeholder>
                <w:temporary/>
                <w:showingPlcHdr/>
                <w15:appearance w15:val="hidden"/>
              </w:sdtPr>
              <w:sdtEndPr/>
              <w:sdtContent>
                <w:r w:rsidR="000334C1" w:rsidRPr="00EB7E29">
                  <w:rPr>
                    <w:u w:val="single"/>
                  </w:rPr>
                  <w:t>C O N T A C T</w:t>
                </w:r>
              </w:sdtContent>
            </w:sdt>
          </w:p>
        </w:tc>
        <w:tc>
          <w:tcPr>
            <w:tcW w:w="270" w:type="dxa"/>
          </w:tcPr>
          <w:p w14:paraId="7DBC13BD" w14:textId="77777777" w:rsidR="000334C1" w:rsidRDefault="000334C1" w:rsidP="004A28EA">
            <w:pPr>
              <w:pStyle w:val="Heading4"/>
            </w:pPr>
          </w:p>
        </w:tc>
        <w:tc>
          <w:tcPr>
            <w:tcW w:w="90" w:type="dxa"/>
          </w:tcPr>
          <w:p w14:paraId="334E24E3" w14:textId="77777777" w:rsidR="000334C1" w:rsidRDefault="000334C1" w:rsidP="001264E4">
            <w:pPr>
              <w:pStyle w:val="Heading4"/>
            </w:pPr>
          </w:p>
        </w:tc>
        <w:tc>
          <w:tcPr>
            <w:tcW w:w="7866" w:type="dxa"/>
            <w:vMerge/>
          </w:tcPr>
          <w:p w14:paraId="57E9E02C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07736C7D" w14:textId="77777777" w:rsidTr="00EB7E29">
        <w:trPr>
          <w:trHeight w:val="620"/>
        </w:trPr>
        <w:tc>
          <w:tcPr>
            <w:tcW w:w="450" w:type="dxa"/>
            <w:vAlign w:val="center"/>
          </w:tcPr>
          <w:p w14:paraId="24094894" w14:textId="18EE358C" w:rsidR="000334C1" w:rsidRPr="00B8453F" w:rsidRDefault="00F67EA1" w:rsidP="00BE5968">
            <w:hyperlink r:id="rId11" w:history="1">
              <w:r w:rsidR="007E273E">
                <w:pict w14:anchorId="260785E4">
                  <v:shape id="Graphic 4" o:spid="_x0000_i1028" type="#_x0000_t75" alt="@" style="width:14.25pt;height:14.25pt;visibility:visible">
                    <v:imagedata r:id="rId12" o:title=""/>
                  </v:shape>
                </w:pict>
              </w:r>
            </w:hyperlink>
          </w:p>
        </w:tc>
        <w:tc>
          <w:tcPr>
            <w:tcW w:w="3150" w:type="dxa"/>
            <w:gridSpan w:val="3"/>
            <w:vAlign w:val="center"/>
          </w:tcPr>
          <w:p w14:paraId="1332160F" w14:textId="207E6713" w:rsidR="000334C1" w:rsidRPr="00C33D8D" w:rsidRDefault="00F67EA1" w:rsidP="00EE42BE">
            <w:pPr>
              <w:pStyle w:val="Contact1"/>
              <w:rPr>
                <w:sz w:val="20"/>
                <w:szCs w:val="22"/>
                <w:u w:val="single"/>
              </w:rPr>
            </w:pPr>
            <w:hyperlink r:id="rId13" w:history="1">
              <w:r w:rsidR="00EE42BE" w:rsidRPr="00C33D8D">
                <w:rPr>
                  <w:sz w:val="20"/>
                  <w:szCs w:val="20"/>
                  <w:u w:val="single"/>
                </w:rPr>
                <w:t>loganc</w:t>
              </w:r>
              <w:r w:rsidR="00377944" w:rsidRPr="00C33D8D">
                <w:rPr>
                  <w:sz w:val="20"/>
                  <w:szCs w:val="20"/>
                  <w:u w:val="single"/>
                </w:rPr>
                <w:t>ole</w:t>
              </w:r>
              <w:r w:rsidR="00EE42BE" w:rsidRPr="00C33D8D">
                <w:rPr>
                  <w:sz w:val="20"/>
                  <w:szCs w:val="20"/>
                  <w:u w:val="single"/>
                </w:rPr>
                <w:t>stevens@gmail.com</w:t>
              </w:r>
            </w:hyperlink>
          </w:p>
        </w:tc>
        <w:tc>
          <w:tcPr>
            <w:tcW w:w="90" w:type="dxa"/>
            <w:vMerge w:val="restart"/>
          </w:tcPr>
          <w:p w14:paraId="0384EB16" w14:textId="6FCC6378" w:rsidR="000334C1" w:rsidRDefault="000334C1" w:rsidP="004A28EA">
            <w:r>
              <w:t xml:space="preserve"> </w:t>
            </w:r>
          </w:p>
        </w:tc>
        <w:tc>
          <w:tcPr>
            <w:tcW w:w="7866" w:type="dxa"/>
            <w:vMerge/>
          </w:tcPr>
          <w:p w14:paraId="1D3B4FDC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530CDBD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7215A869" w14:textId="77777777" w:rsidR="000334C1" w:rsidRPr="00B8453F" w:rsidRDefault="000334C1" w:rsidP="00BE5968">
            <w:r w:rsidRPr="00B8453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2928" behindDoc="0" locked="0" layoutInCell="1" allowOverlap="1" wp14:anchorId="09A84423" wp14:editId="144AB4F2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54610</wp:posOffset>
                      </wp:positionV>
                      <wp:extent cx="113665" cy="211455"/>
                      <wp:effectExtent l="38100" t="38100" r="38735" b="36195"/>
                      <wp:wrapNone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665" cy="21145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group w14:anchorId="6807EB01" id="Graphic 38" o:spid="_x0000_s1026" style="position:absolute;margin-left:2.4pt;margin-top:4.3pt;width:8.95pt;height:16.65pt;z-index:251772928;mso-width-relative:margin;mso-height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"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3150" w:type="dxa"/>
            <w:gridSpan w:val="3"/>
            <w:vAlign w:val="center"/>
          </w:tcPr>
          <w:p w14:paraId="43EABC68" w14:textId="67459FDA" w:rsidR="000334C1" w:rsidRPr="00B8453F" w:rsidRDefault="00EE42BE" w:rsidP="00C33D8D">
            <w:pPr>
              <w:pStyle w:val="Contact1"/>
              <w:jc w:val="both"/>
            </w:pPr>
            <w:r w:rsidRPr="00AB585F">
              <w:rPr>
                <w:sz w:val="20"/>
              </w:rPr>
              <w:t>443-752</w:t>
            </w:r>
            <w:r w:rsidR="008F71C8" w:rsidRPr="00AB585F">
              <w:rPr>
                <w:sz w:val="20"/>
              </w:rPr>
              <w:t>-</w:t>
            </w:r>
            <w:r w:rsidRPr="00AB585F">
              <w:rPr>
                <w:sz w:val="20"/>
              </w:rPr>
              <w:t>1565</w:t>
            </w:r>
          </w:p>
        </w:tc>
        <w:tc>
          <w:tcPr>
            <w:tcW w:w="90" w:type="dxa"/>
            <w:vMerge/>
          </w:tcPr>
          <w:p w14:paraId="1F4AA9CA" w14:textId="77777777" w:rsidR="000334C1" w:rsidRDefault="000334C1" w:rsidP="004A28EA"/>
        </w:tc>
        <w:tc>
          <w:tcPr>
            <w:tcW w:w="7866" w:type="dxa"/>
            <w:vMerge/>
          </w:tcPr>
          <w:p w14:paraId="0E607337" w14:textId="77777777" w:rsidR="000334C1" w:rsidRDefault="000334C1" w:rsidP="002E7306">
            <w:pPr>
              <w:pStyle w:val="Title"/>
            </w:pPr>
          </w:p>
        </w:tc>
      </w:tr>
      <w:tr w:rsidR="00032674" w:rsidRPr="004A28EA" w14:paraId="0F67CE7F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4B1811F0" w14:textId="597FEB72" w:rsidR="00032674" w:rsidRPr="00B8453F" w:rsidRDefault="00032674" w:rsidP="00BE596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36342286" wp14:editId="7EF1C96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18415</wp:posOffset>
                  </wp:positionV>
                  <wp:extent cx="168910" cy="168910"/>
                  <wp:effectExtent l="0" t="0" r="2540" b="2540"/>
                  <wp:wrapNone/>
                  <wp:docPr id="73" name="Picture 73">
                    <a:hlinkClick xmlns:a="http://schemas.openxmlformats.org/drawingml/2006/main" r:id="rId14"/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>
                            <a:hlinkClick r:id="rId14"/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3"/>
            <w:vAlign w:val="center"/>
          </w:tcPr>
          <w:p w14:paraId="757505BE" w14:textId="3C255319" w:rsidR="00032674" w:rsidRPr="00B063A3" w:rsidRDefault="00F67EA1" w:rsidP="00032674">
            <w:pPr>
              <w:pStyle w:val="Contact1"/>
              <w:rPr>
                <w:u w:val="single"/>
              </w:rPr>
            </w:pPr>
            <w:hyperlink r:id="rId16" w:history="1">
              <w:r w:rsidR="00032674" w:rsidRPr="00B063A3">
                <w:rPr>
                  <w:sz w:val="20"/>
                  <w:szCs w:val="20"/>
                  <w:u w:val="single"/>
                </w:rPr>
                <w:t>loganstevens.github.io</w:t>
              </w:r>
            </w:hyperlink>
          </w:p>
        </w:tc>
        <w:tc>
          <w:tcPr>
            <w:tcW w:w="90" w:type="dxa"/>
            <w:vMerge/>
          </w:tcPr>
          <w:p w14:paraId="256A36E5" w14:textId="77777777" w:rsidR="00032674" w:rsidRDefault="00032674" w:rsidP="004A28EA"/>
        </w:tc>
        <w:tc>
          <w:tcPr>
            <w:tcW w:w="7866" w:type="dxa"/>
            <w:vMerge/>
          </w:tcPr>
          <w:p w14:paraId="76C8C62E" w14:textId="77777777" w:rsidR="00032674" w:rsidRDefault="00032674" w:rsidP="002E7306">
            <w:pPr>
              <w:pStyle w:val="Title"/>
            </w:pPr>
          </w:p>
        </w:tc>
      </w:tr>
      <w:tr w:rsidR="000334C1" w:rsidRPr="004A28EA" w14:paraId="78E4DEBF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5C518D72" w14:textId="7C97EBF1" w:rsidR="000334C1" w:rsidRPr="00B8453F" w:rsidRDefault="00C33D8D" w:rsidP="00BE596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C99EB3C" wp14:editId="6758C153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69850</wp:posOffset>
                      </wp:positionV>
                      <wp:extent cx="2002155" cy="43815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215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377A9F" w14:textId="00AE02EF" w:rsidR="001264E4" w:rsidRPr="00D41A69" w:rsidRDefault="00F67EA1">
                                  <w:pPr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</w:pPr>
                                  <w:hyperlink r:id="rId17" w:history="1">
                                    <w:r w:rsidR="001264E4" w:rsidRPr="00D41A69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/in/logan-</w:t>
                                    </w:r>
                                    <w:r w:rsidR="008436E4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c-</w:t>
                                    </w:r>
                                    <w:r w:rsidR="001264E4" w:rsidRPr="00D41A69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stevens/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9EB3C" id="Text Box 9" o:spid="_x0000_s1032" type="#_x0000_t202" style="position:absolute;margin-left:15.9pt;margin-top:5.5pt;width:157.65pt;height:34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" filled="f" stroked="f" strokeweight=".5pt">
                      <v:textbox>
                        <w:txbxContent>
                          <w:p w14:paraId="22377A9F" w14:textId="00AE02EF" w:rsidR="001264E4" w:rsidRPr="00D41A69" w:rsidRDefault="00F67EA1">
                            <w:pPr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</w:pPr>
                            <w:hyperlink r:id="rId18" w:history="1">
                              <w:r w:rsidR="001264E4" w:rsidRPr="00D41A69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/in/logan-</w:t>
                              </w:r>
                              <w:r w:rsidR="008436E4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c-</w:t>
                              </w:r>
                              <w:r w:rsidR="001264E4" w:rsidRPr="00D41A69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stevens/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50" w:type="dxa"/>
            <w:gridSpan w:val="3"/>
            <w:vAlign w:val="center"/>
          </w:tcPr>
          <w:p w14:paraId="3FAC3AB0" w14:textId="43349AD2" w:rsidR="000334C1" w:rsidRPr="00B8453F" w:rsidRDefault="000334C1" w:rsidP="00BE5968">
            <w:pPr>
              <w:pStyle w:val="Contact1"/>
            </w:pPr>
          </w:p>
        </w:tc>
        <w:tc>
          <w:tcPr>
            <w:tcW w:w="90" w:type="dxa"/>
            <w:vMerge/>
          </w:tcPr>
          <w:p w14:paraId="4D543778" w14:textId="77777777" w:rsidR="000334C1" w:rsidRDefault="000334C1" w:rsidP="004A28EA"/>
        </w:tc>
        <w:tc>
          <w:tcPr>
            <w:tcW w:w="7866" w:type="dxa"/>
            <w:vMerge/>
          </w:tcPr>
          <w:p w14:paraId="32E0E603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60C338EF" w14:textId="77777777" w:rsidTr="00EB7E29">
        <w:trPr>
          <w:trHeight w:val="1584"/>
        </w:trPr>
        <w:tc>
          <w:tcPr>
            <w:tcW w:w="3600" w:type="dxa"/>
            <w:gridSpan w:val="4"/>
            <w:vAlign w:val="center"/>
          </w:tcPr>
          <w:p w14:paraId="2CBF403E" w14:textId="7B2EE52B" w:rsidR="000334C1" w:rsidRDefault="00C33D8D" w:rsidP="00C33D8D">
            <w:pPr>
              <w:pStyle w:val="Contact2"/>
              <w:jc w:val="left"/>
            </w:pPr>
            <w:r>
              <w:t xml:space="preserve">          </w:t>
            </w:r>
            <w:r w:rsidR="000529FC">
              <w:t>Bel Air</w:t>
            </w:r>
            <w:r w:rsidR="00313718" w:rsidRPr="00313718">
              <w:t xml:space="preserve">, </w:t>
            </w:r>
            <w:r w:rsidR="00313718">
              <w:t>MD</w:t>
            </w:r>
            <w:r w:rsidR="00313718" w:rsidRPr="00313718">
              <w:t xml:space="preserve"> 210</w:t>
            </w:r>
            <w:r w:rsidR="000529FC">
              <w:t>14</w:t>
            </w:r>
            <w:r w:rsidR="00FF6FC2">
              <w:t xml:space="preserve"> </w:t>
            </w:r>
          </w:p>
          <w:p w14:paraId="40104C89" w14:textId="513F064D" w:rsidR="000334C1" w:rsidRDefault="000334C1" w:rsidP="00BE5968">
            <w:pPr>
              <w:pStyle w:val="Contact2"/>
            </w:pPr>
          </w:p>
        </w:tc>
        <w:tc>
          <w:tcPr>
            <w:tcW w:w="90" w:type="dxa"/>
            <w:vMerge/>
          </w:tcPr>
          <w:p w14:paraId="4C54FE95" w14:textId="77777777" w:rsidR="000334C1" w:rsidRDefault="000334C1" w:rsidP="004A28EA"/>
        </w:tc>
        <w:tc>
          <w:tcPr>
            <w:tcW w:w="7866" w:type="dxa"/>
            <w:vMerge/>
          </w:tcPr>
          <w:p w14:paraId="73B779A9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06E0EEE6" w14:textId="77777777" w:rsidTr="00EB7E29">
        <w:trPr>
          <w:trHeight w:val="1008"/>
        </w:trPr>
        <w:tc>
          <w:tcPr>
            <w:tcW w:w="3600" w:type="dxa"/>
            <w:gridSpan w:val="4"/>
          </w:tcPr>
          <w:p w14:paraId="3C6C226F" w14:textId="6138402B" w:rsidR="000334C1" w:rsidRDefault="0003267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1152FF5" wp14:editId="1AD4CF11">
                  <wp:simplePos x="0" y="0"/>
                  <wp:positionH relativeFrom="column">
                    <wp:posOffset>935355</wp:posOffset>
                  </wp:positionH>
                  <wp:positionV relativeFrom="paragraph">
                    <wp:posOffset>-450215</wp:posOffset>
                  </wp:positionV>
                  <wp:extent cx="228600" cy="228600"/>
                  <wp:effectExtent l="0" t="0" r="0" b="0"/>
                  <wp:wrapNone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0" w:type="dxa"/>
            <w:vMerge/>
          </w:tcPr>
          <w:p w14:paraId="1B71CE99" w14:textId="77777777" w:rsidR="000334C1" w:rsidRDefault="000334C1" w:rsidP="004A28EA"/>
        </w:tc>
        <w:tc>
          <w:tcPr>
            <w:tcW w:w="7866" w:type="dxa"/>
            <w:vMerge/>
          </w:tcPr>
          <w:p w14:paraId="780F87FD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3553F7FA" w14:textId="77777777" w:rsidTr="00EB7E29">
        <w:trPr>
          <w:trHeight w:val="585"/>
        </w:trPr>
        <w:tc>
          <w:tcPr>
            <w:tcW w:w="450" w:type="dxa"/>
          </w:tcPr>
          <w:p w14:paraId="7E3995F0" w14:textId="6ABCD83D" w:rsidR="000334C1" w:rsidRPr="00453A7B" w:rsidRDefault="009022E8" w:rsidP="00453A7B">
            <w:pPr>
              <w:pStyle w:val="Heading4"/>
            </w:pPr>
            <w:r w:rsidRPr="007E71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8592" behindDoc="0" locked="0" layoutInCell="1" allowOverlap="1" wp14:anchorId="297FB92C" wp14:editId="7E84477B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330200</wp:posOffset>
                      </wp:positionV>
                      <wp:extent cx="2014855" cy="1438275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4855" cy="143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9108D6" w14:textId="60FCD821" w:rsidR="001264E4" w:rsidRPr="00EE42BE" w:rsidRDefault="001264E4" w:rsidP="007E7120">
                                  <w:pPr>
                                    <w:pStyle w:val="Heading5"/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  <w:t>University of Maryland, CP</w:t>
                                  </w:r>
                                </w:p>
                                <w:p w14:paraId="5A0CE0B1" w14:textId="5C3F803D" w:rsidR="001264E4" w:rsidRPr="007E7120" w:rsidRDefault="001264E4" w:rsidP="007E7120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E712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Bachelor of Science Degree in Computer Science</w:t>
                                  </w:r>
                                  <w:r w:rsidR="00105143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and Theatre</w:t>
                                  </w:r>
                                </w:p>
                                <w:p w14:paraId="3B14D62B" w14:textId="2CDEE969" w:rsidR="001264E4" w:rsidRPr="00C951E4" w:rsidRDefault="001264E4" w:rsidP="007E7120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Current </w:t>
                                  </w:r>
                                  <w:r w:rsidRPr="007E712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GPA: 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4</w:t>
                                  </w:r>
                                  <w:r w:rsidRPr="007E712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00</w:t>
                                  </w:r>
                                </w:p>
                                <w:p w14:paraId="296910BB" w14:textId="7E3502E1" w:rsidR="001264E4" w:rsidRPr="00C951E4" w:rsidRDefault="001264E4" w:rsidP="007E7120">
                                  <w:pP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 xml:space="preserve">Expected </w:t>
                                  </w:r>
                                  <w:r w:rsidR="00815232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Fall</w:t>
                                  </w:r>
                                  <w: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 xml:space="preserve"> </w:t>
                                  </w:r>
                                  <w:r w:rsidRPr="00C951E4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2</w:t>
                                  </w:r>
                                  <w:r w:rsidR="00057532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FB92C" id="_x0000_s1033" type="#_x0000_t202" style="position:absolute;left:0;text-align:left;margin-left:13.9pt;margin-top:26pt;width:158.65pt;height:113.2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" filled="f" stroked="f">
                      <v:textbox>
                        <w:txbxContent>
                          <w:p w14:paraId="5F9108D6" w14:textId="60FCD821" w:rsidR="001264E4" w:rsidRPr="00EE42BE" w:rsidRDefault="001264E4" w:rsidP="007E7120">
                            <w:pPr>
                              <w:pStyle w:val="Heading5"/>
                              <w:rPr>
                                <w:noProof/>
                                <w:sz w:val="18"/>
                                <w:lang w:val="it-IT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lang w:val="it-IT"/>
                              </w:rPr>
                              <w:t>University of Maryland, CP</w:t>
                            </w:r>
                          </w:p>
                          <w:p w14:paraId="5A0CE0B1" w14:textId="5C3F803D" w:rsidR="001264E4" w:rsidRPr="007E7120" w:rsidRDefault="001264E4" w:rsidP="007E7120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7120">
                              <w:rPr>
                                <w:color w:val="FFFFFF" w:themeColor="background1"/>
                                <w:sz w:val="20"/>
                              </w:rPr>
                              <w:t>Bachelor of Science Degree in Computer Science</w:t>
                            </w:r>
                            <w:r w:rsidR="00105143">
                              <w:rPr>
                                <w:color w:val="FFFFFF" w:themeColor="background1"/>
                                <w:sz w:val="20"/>
                              </w:rPr>
                              <w:t xml:space="preserve"> and Theatre</w:t>
                            </w:r>
                          </w:p>
                          <w:p w14:paraId="3B14D62B" w14:textId="2CDEE969" w:rsidR="001264E4" w:rsidRPr="00C951E4" w:rsidRDefault="001264E4" w:rsidP="007E712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Current </w:t>
                            </w:r>
                            <w:r w:rsidRPr="007E7120">
                              <w:rPr>
                                <w:color w:val="FFFFFF" w:themeColor="background1"/>
                                <w:sz w:val="20"/>
                              </w:rPr>
                              <w:t xml:space="preserve">GPA: 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>4</w:t>
                            </w:r>
                            <w:r w:rsidRPr="007E7120">
                              <w:rPr>
                                <w:color w:val="FFFFFF" w:themeColor="background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>00</w:t>
                            </w:r>
                          </w:p>
                          <w:p w14:paraId="296910BB" w14:textId="7E3502E1" w:rsidR="001264E4" w:rsidRPr="00C951E4" w:rsidRDefault="001264E4" w:rsidP="007E7120">
                            <w:pP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 xml:space="preserve">Expected </w:t>
                            </w:r>
                            <w:r w:rsidR="00815232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Fall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r w:rsidRPr="00C951E4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2</w:t>
                            </w:r>
                            <w:r w:rsidR="00057532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sdt>
          <w:sdtPr>
            <w:id w:val="-1745956179"/>
            <w:placeholder>
              <w:docPart w:val="A8272F606FE247C2AA952BDC26887D5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80" w:type="dxa"/>
                <w:gridSpan w:val="2"/>
                <w:tcBorders>
                  <w:bottom w:val="single" w:sz="4" w:space="0" w:color="FFFFFF" w:themeColor="background1"/>
                </w:tcBorders>
              </w:tcPr>
              <w:p w14:paraId="023A14B9" w14:textId="77777777" w:rsidR="000334C1" w:rsidRPr="00453A7B" w:rsidRDefault="000334C1" w:rsidP="00EE5BDD">
                <w:pPr>
                  <w:pStyle w:val="Heading4"/>
                  <w:jc w:val="left"/>
                </w:pPr>
                <w:r w:rsidRPr="00EE5BDD">
                  <w:rPr>
                    <w:u w:val="single"/>
                  </w:rPr>
                  <w:t>E D u c a t i o n</w:t>
                </w:r>
              </w:p>
            </w:tc>
          </w:sdtContent>
        </w:sdt>
        <w:tc>
          <w:tcPr>
            <w:tcW w:w="270" w:type="dxa"/>
          </w:tcPr>
          <w:p w14:paraId="0939AC7E" w14:textId="64244CF5" w:rsidR="000334C1" w:rsidRPr="00453A7B" w:rsidRDefault="000334C1" w:rsidP="00453A7B">
            <w:pPr>
              <w:pStyle w:val="Heading4"/>
            </w:pPr>
          </w:p>
        </w:tc>
        <w:tc>
          <w:tcPr>
            <w:tcW w:w="90" w:type="dxa"/>
            <w:vMerge/>
          </w:tcPr>
          <w:p w14:paraId="049B027F" w14:textId="77777777" w:rsidR="000334C1" w:rsidRDefault="000334C1" w:rsidP="001264E4">
            <w:pPr>
              <w:pStyle w:val="Heading4"/>
            </w:pPr>
          </w:p>
        </w:tc>
        <w:tc>
          <w:tcPr>
            <w:tcW w:w="7866" w:type="dxa"/>
            <w:vMerge/>
          </w:tcPr>
          <w:p w14:paraId="49BB6664" w14:textId="77777777" w:rsidR="000334C1" w:rsidRDefault="000334C1" w:rsidP="002E7306">
            <w:pPr>
              <w:pStyle w:val="Title"/>
            </w:pPr>
          </w:p>
        </w:tc>
      </w:tr>
      <w:tr w:rsidR="000334C1" w:rsidRPr="00124ED6" w14:paraId="5642D701" w14:textId="77777777" w:rsidTr="00EB7E29">
        <w:trPr>
          <w:trHeight w:val="170"/>
        </w:trPr>
        <w:tc>
          <w:tcPr>
            <w:tcW w:w="3600" w:type="dxa"/>
            <w:gridSpan w:val="4"/>
          </w:tcPr>
          <w:p w14:paraId="715D091C" w14:textId="3EF22687" w:rsidR="000334C1" w:rsidRPr="00453A7B" w:rsidRDefault="00EB7E29" w:rsidP="00453A7B">
            <w:pPr>
              <w:rPr>
                <w:noProof/>
                <w:sz w:val="16"/>
                <w:szCs w:val="16"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1B9E047" wp14:editId="74DE10E9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-66675</wp:posOffset>
                      </wp:positionV>
                      <wp:extent cx="1854200" cy="152400"/>
                      <wp:effectExtent l="0" t="0" r="0" b="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0" cy="152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6C332A5D" id="Rectangle 39" o:spid="_x0000_s1026" style="position:absolute;margin-left:22.4pt;margin-top:-5.25pt;width:146pt;height:1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" fillcolor="#1e81b8 [3204]" stroked="f" strokeweight="1pt"/>
                  </w:pict>
                </mc:Fallback>
              </mc:AlternateContent>
            </w:r>
          </w:p>
        </w:tc>
        <w:tc>
          <w:tcPr>
            <w:tcW w:w="90" w:type="dxa"/>
            <w:vMerge/>
          </w:tcPr>
          <w:p w14:paraId="19336877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643B6948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  <w:tr w:rsidR="000334C1" w:rsidRPr="00C62E97" w14:paraId="03D02C96" w14:textId="77777777" w:rsidTr="00EB7E29">
        <w:trPr>
          <w:trHeight w:val="1107"/>
        </w:trPr>
        <w:tc>
          <w:tcPr>
            <w:tcW w:w="450" w:type="dxa"/>
          </w:tcPr>
          <w:p w14:paraId="5D3F3820" w14:textId="35D31F6B" w:rsidR="000334C1" w:rsidRPr="00124ED6" w:rsidRDefault="000334C1" w:rsidP="00453A7B">
            <w:pPr>
              <w:rPr>
                <w:noProof/>
                <w:lang w:val="it-IT"/>
              </w:rPr>
            </w:pPr>
          </w:p>
        </w:tc>
        <w:tc>
          <w:tcPr>
            <w:tcW w:w="3150" w:type="dxa"/>
            <w:gridSpan w:val="3"/>
          </w:tcPr>
          <w:p w14:paraId="5D58F9A4" w14:textId="0B318C72" w:rsidR="000334C1" w:rsidRPr="00791376" w:rsidRDefault="000334C1" w:rsidP="00EE42BE">
            <w:pPr>
              <w:pStyle w:val="Heading6"/>
            </w:pPr>
          </w:p>
        </w:tc>
        <w:tc>
          <w:tcPr>
            <w:tcW w:w="90" w:type="dxa"/>
            <w:vMerge/>
          </w:tcPr>
          <w:p w14:paraId="396DF680" w14:textId="77777777" w:rsidR="000334C1" w:rsidRPr="00C62E97" w:rsidRDefault="000334C1" w:rsidP="00453A7B"/>
        </w:tc>
        <w:tc>
          <w:tcPr>
            <w:tcW w:w="7866" w:type="dxa"/>
            <w:vMerge/>
          </w:tcPr>
          <w:p w14:paraId="4A9651E2" w14:textId="77777777" w:rsidR="000334C1" w:rsidRPr="00C62E97" w:rsidRDefault="000334C1" w:rsidP="00453A7B">
            <w:pPr>
              <w:pStyle w:val="Title"/>
            </w:pPr>
          </w:p>
        </w:tc>
      </w:tr>
      <w:tr w:rsidR="000334C1" w:rsidRPr="00124ED6" w14:paraId="65BBCC93" w14:textId="77777777" w:rsidTr="00EB7E29">
        <w:trPr>
          <w:trHeight w:val="1445"/>
        </w:trPr>
        <w:tc>
          <w:tcPr>
            <w:tcW w:w="450" w:type="dxa"/>
          </w:tcPr>
          <w:p w14:paraId="644B3608" w14:textId="76E6667F" w:rsidR="000334C1" w:rsidRPr="00124ED6" w:rsidRDefault="009022E8" w:rsidP="00453A7B">
            <w:pPr>
              <w:rPr>
                <w:noProof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27BDB1CE" wp14:editId="12E938EC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256540</wp:posOffset>
                      </wp:positionV>
                      <wp:extent cx="2014855" cy="1438275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4855" cy="143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155538" w14:textId="77777777" w:rsidR="001264E4" w:rsidRPr="00EE42BE" w:rsidRDefault="001264E4" w:rsidP="00EE5BDD">
                                  <w:pPr>
                                    <w:pStyle w:val="Heading5"/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</w:pPr>
                                  <w:r w:rsidRPr="00EE42BE"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  <w:t>Harford Community College</w:t>
                                  </w:r>
                                </w:p>
                                <w:p w14:paraId="147F80F2" w14:textId="77777777" w:rsidR="001264E4" w:rsidRPr="00C951E4" w:rsidRDefault="001264E4" w:rsidP="00EE5BDD">
                                  <w:pPr>
                                    <w:pStyle w:val="Contact1"/>
                                    <w:rPr>
                                      <w:sz w:val="20"/>
                                    </w:rPr>
                                  </w:pPr>
                                  <w:r w:rsidRPr="00C951E4">
                                    <w:rPr>
                                      <w:sz w:val="20"/>
                                    </w:rPr>
                                    <w:t>Associate of Science Degree in Computer Science, Honors</w:t>
                                  </w:r>
                                </w:p>
                                <w:p w14:paraId="5DADC6A8" w14:textId="77777777" w:rsidR="001264E4" w:rsidRPr="00C951E4" w:rsidRDefault="001264E4" w:rsidP="00EE5BDD">
                                  <w:pP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C951E4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Summer 2019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DB1CE" id="_x0000_s1034" type="#_x0000_t202" style="position:absolute;margin-left:13.65pt;margin-top:20.2pt;width:158.65pt;height:113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" filled="f" stroked="f">
                      <v:textbox>
                        <w:txbxContent>
                          <w:p w14:paraId="4F155538" w14:textId="77777777" w:rsidR="001264E4" w:rsidRPr="00EE42BE" w:rsidRDefault="001264E4" w:rsidP="00EE5BDD">
                            <w:pPr>
                              <w:pStyle w:val="Heading5"/>
                              <w:rPr>
                                <w:noProof/>
                                <w:sz w:val="18"/>
                                <w:lang w:val="it-IT"/>
                              </w:rPr>
                            </w:pPr>
                            <w:r w:rsidRPr="00EE42BE">
                              <w:rPr>
                                <w:noProof/>
                                <w:sz w:val="18"/>
                                <w:lang w:val="it-IT"/>
                              </w:rPr>
                              <w:t>Harford Community College</w:t>
                            </w:r>
                          </w:p>
                          <w:p w14:paraId="147F80F2" w14:textId="77777777" w:rsidR="001264E4" w:rsidRPr="00C951E4" w:rsidRDefault="001264E4" w:rsidP="00EE5BDD">
                            <w:pPr>
                              <w:pStyle w:val="Contact1"/>
                              <w:rPr>
                                <w:sz w:val="20"/>
                              </w:rPr>
                            </w:pPr>
                            <w:r w:rsidRPr="00C951E4">
                              <w:rPr>
                                <w:sz w:val="20"/>
                              </w:rPr>
                              <w:t>Associate of Science Degree in Computer Science, Honors</w:t>
                            </w:r>
                          </w:p>
                          <w:p w14:paraId="5DADC6A8" w14:textId="77777777" w:rsidR="001264E4" w:rsidRPr="00C951E4" w:rsidRDefault="001264E4" w:rsidP="00EE5BDD">
                            <w:pP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 w:rsidRPr="00C951E4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Summer 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50" w:type="dxa"/>
            <w:gridSpan w:val="3"/>
          </w:tcPr>
          <w:p w14:paraId="3464ABF2" w14:textId="41800565" w:rsidR="000334C1" w:rsidRPr="00887E05" w:rsidRDefault="000334C1" w:rsidP="00EE42BE">
            <w:pPr>
              <w:pStyle w:val="Heading5"/>
            </w:pPr>
          </w:p>
        </w:tc>
        <w:tc>
          <w:tcPr>
            <w:tcW w:w="90" w:type="dxa"/>
            <w:vMerge/>
          </w:tcPr>
          <w:p w14:paraId="152530FE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4ED53E17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</w:tbl>
    <w:p w14:paraId="70A40388" w14:textId="313959CB" w:rsidR="00871DB8" w:rsidRDefault="003B7825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4F7783" wp14:editId="0036A0A9">
                <wp:simplePos x="0" y="0"/>
                <wp:positionH relativeFrom="page">
                  <wp:posOffset>-74999</wp:posOffset>
                </wp:positionH>
                <wp:positionV relativeFrom="paragraph">
                  <wp:posOffset>-3483348</wp:posOffset>
                </wp:positionV>
                <wp:extent cx="132689" cy="3474699"/>
                <wp:effectExtent l="0" t="0" r="127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89" cy="34746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826C1" id="Rectangle 46" o:spid="_x0000_s1026" style="position:absolute;margin-left:-5.9pt;margin-top:-274.3pt;width:10.45pt;height:273.6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" fillcolor="#1e81b8 [3204]" stroked="f" strokeweight="1pt">
                <w10:wrap anchorx="page"/>
              </v:rect>
            </w:pict>
          </mc:Fallback>
        </mc:AlternateContent>
      </w:r>
      <w:r w:rsidR="00BA6B11" w:rsidRPr="007E7120">
        <w:rPr>
          <w:noProof/>
        </w:rPr>
        <w:drawing>
          <wp:anchor distT="0" distB="0" distL="114300" distR="114300" simplePos="0" relativeHeight="251757568" behindDoc="0" locked="0" layoutInCell="1" allowOverlap="1" wp14:anchorId="48CAFE93" wp14:editId="7DC2115F">
            <wp:simplePos x="0" y="0"/>
            <wp:positionH relativeFrom="column">
              <wp:posOffset>-176530</wp:posOffset>
            </wp:positionH>
            <wp:positionV relativeFrom="paragraph">
              <wp:posOffset>-624840</wp:posOffset>
            </wp:positionV>
            <wp:extent cx="313055" cy="313055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B11">
        <w:rPr>
          <w:noProof/>
        </w:rPr>
        <w:drawing>
          <wp:anchor distT="0" distB="0" distL="114300" distR="114300" simplePos="0" relativeHeight="251754496" behindDoc="0" locked="0" layoutInCell="1" allowOverlap="1" wp14:anchorId="61986389" wp14:editId="56F71A55">
            <wp:simplePos x="0" y="0"/>
            <wp:positionH relativeFrom="column">
              <wp:posOffset>-179705</wp:posOffset>
            </wp:positionH>
            <wp:positionV relativeFrom="paragraph">
              <wp:posOffset>-1765935</wp:posOffset>
            </wp:positionV>
            <wp:extent cx="313055" cy="313055"/>
            <wp:effectExtent l="0" t="0" r="0" b="0"/>
            <wp:wrapNone/>
            <wp:docPr id="76" name="Graphic 7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D8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D2BB18" wp14:editId="47406462">
                <wp:simplePos x="0" y="0"/>
                <wp:positionH relativeFrom="column">
                  <wp:posOffset>-298450</wp:posOffset>
                </wp:positionH>
                <wp:positionV relativeFrom="paragraph">
                  <wp:posOffset>-6597015</wp:posOffset>
                </wp:positionV>
                <wp:extent cx="63500" cy="282067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2820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F45361D" id="Rectangle 45" o:spid="_x0000_s1026" style="position:absolute;margin-left:-23.5pt;margin-top:-519.45pt;width:5pt;height:222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" fillcolor="#1e81b8 [3204]" stroked="f" strokeweight="1pt"/>
            </w:pict>
          </mc:Fallback>
        </mc:AlternateContent>
      </w:r>
      <w:r w:rsidR="00C33D8D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54BA21DB" wp14:editId="2EC308EB">
                <wp:simplePos x="0" y="0"/>
                <wp:positionH relativeFrom="page">
                  <wp:posOffset>57150</wp:posOffset>
                </wp:positionH>
                <wp:positionV relativeFrom="paragraph">
                  <wp:posOffset>-694054</wp:posOffset>
                </wp:positionV>
                <wp:extent cx="2382520" cy="68580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520" cy="685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1DEC8618" id="Rectangle 31" o:spid="_x0000_s1026" style="position:absolute;margin-left:4.5pt;margin-top:-54.65pt;width:187.6pt;height:54pt;z-index:2516654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" fillcolor="#1e81b8 [3204]" stroked="f" strokeweight="1pt">
                <w10:wrap anchorx="page"/>
              </v:rect>
            </w:pict>
          </mc:Fallback>
        </mc:AlternateContent>
      </w:r>
      <w:r w:rsidR="00032674">
        <w:rPr>
          <w:rFonts w:cs="Arial"/>
          <w:b/>
          <w:bCs/>
          <w:iCs/>
          <w:noProof/>
        </w:rPr>
        <w:drawing>
          <wp:anchor distT="0" distB="0" distL="114300" distR="114300" simplePos="0" relativeHeight="251760640" behindDoc="0" locked="0" layoutInCell="1" allowOverlap="1" wp14:anchorId="6B66E775" wp14:editId="2EB3487E">
            <wp:simplePos x="0" y="0"/>
            <wp:positionH relativeFrom="column">
              <wp:posOffset>-174625</wp:posOffset>
            </wp:positionH>
            <wp:positionV relativeFrom="paragraph">
              <wp:posOffset>-4098925</wp:posOffset>
            </wp:positionV>
            <wp:extent cx="314325" cy="314325"/>
            <wp:effectExtent l="0" t="0" r="9525" b="9525"/>
            <wp:wrapNone/>
            <wp:docPr id="34" name="Picture 34">
              <a:hlinkClick xmlns:a="http://schemas.openxmlformats.org/drawingml/2006/main" r:id="rId18"/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>
                      <a:hlinkClick r:id="rId18"/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2B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8E94C3" wp14:editId="22593FB3">
                <wp:simplePos x="0" y="0"/>
                <wp:positionH relativeFrom="page">
                  <wp:align>left</wp:align>
                </wp:positionH>
                <wp:positionV relativeFrom="paragraph">
                  <wp:posOffset>494426</wp:posOffset>
                </wp:positionV>
                <wp:extent cx="45719" cy="1095557"/>
                <wp:effectExtent l="0" t="0" r="0" b="952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955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7159B886" id="Rectangle 47" o:spid="_x0000_s1026" style="position:absolute;margin-left:0;margin-top:38.95pt;width:3.6pt;height:86.25pt;z-index:251768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" fillcolor="#1e81b8 [3204]" stroked="f" strokeweight="1pt">
                <w10:wrap anchorx="page"/>
              </v:rect>
            </w:pict>
          </mc:Fallback>
        </mc:AlternateContent>
      </w:r>
      <w:r w:rsidR="00F844EF"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5E63AE95" wp14:editId="397F6B22">
                <wp:simplePos x="0" y="0"/>
                <wp:positionH relativeFrom="page">
                  <wp:posOffset>0</wp:posOffset>
                </wp:positionH>
                <wp:positionV relativeFrom="margin">
                  <wp:posOffset>-1211113</wp:posOffset>
                </wp:positionV>
                <wp:extent cx="2442210" cy="13221335"/>
                <wp:effectExtent l="0" t="0" r="0" b="0"/>
                <wp:wrapNone/>
                <wp:docPr id="94" name="Group 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211" cy="13221335"/>
                          <a:chOff x="-3466" y="0"/>
                          <a:chExt cx="2673609" cy="13218157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6219825"/>
                            <a:ext cx="2670143" cy="4540877"/>
                            <a:chOff x="0" y="0"/>
                            <a:chExt cx="2670687" cy="4540972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1005839"/>
                              <a:ext cx="2670687" cy="3535133"/>
                              <a:chOff x="0" y="-106531"/>
                              <a:chExt cx="2670687" cy="3535148"/>
                            </a:xfrm>
                            <a:grpFill/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4956" y="-106531"/>
                                <a:ext cx="2665731" cy="1900646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riangle 8"/>
                            <wps:cNvSpPr/>
                            <wps:spPr>
                              <a:xfrm rot="10800000">
                                <a:off x="0" y="2422777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ight Triangle 1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ight Triangle 1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-3466" y="9961341"/>
                            <a:ext cx="2671737" cy="3256816"/>
                            <a:chOff x="-3467" y="655423"/>
                            <a:chExt cx="2672281" cy="3256903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-3467" y="1659517"/>
                              <a:ext cx="2670287" cy="2252809"/>
                              <a:chOff x="-3467" y="547147"/>
                              <a:chExt cx="2670287" cy="2252824"/>
                            </a:xfrm>
                            <a:grpFill/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-3467" y="547147"/>
                                <a:ext cx="2670287" cy="191356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ight Triangle 23"/>
                          <wps:cNvSpPr/>
                          <wps:spPr>
                            <a:xfrm>
                              <a:off x="0" y="655423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ight Triangle 24"/>
                          <wps:cNvSpPr/>
                          <wps:spPr>
                            <a:xfrm flipH="1">
                              <a:off x="1335314" y="655424"/>
                              <a:ext cx="1333500" cy="1005841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-1995" y="3114675"/>
                            <a:ext cx="2667090" cy="3912235"/>
                            <a:chOff x="-1996" y="0"/>
                            <a:chExt cx="2667726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-1996" y="1001284"/>
                              <a:ext cx="2667726" cy="2911042"/>
                              <a:chOff x="-1996" y="-111086"/>
                              <a:chExt cx="2667726" cy="2911057"/>
                            </a:xfrm>
                            <a:grpFill/>
                          </wpg:grpSpPr>
                          <wps:wsp>
                            <wps:cNvPr id="81" name="Rectangle 81"/>
                            <wps:cNvSpPr/>
                            <wps:spPr>
                              <a:xfrm>
                                <a:off x="-1996" y="-111086"/>
                                <a:ext cx="2665729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5187" cy="3912234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ight Triangle 93"/>
                          <wps:cNvSpPr/>
                          <wps:spPr>
                            <a:xfrm flipH="1">
                              <a:off x="1325872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A38DB76" id="Group 94" o:spid="_x0000_s1026" style="position:absolute;margin-left:0;margin-top:-95.35pt;width:192.3pt;height:1041.05pt;z-index:-251577344;mso-position-horizontal-relative:page;mso-position-vertical-relative:margin;mso-width-relative:margin;mso-height-relative:margin" coordorigin="-34" coordsize="26736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">
                <v:group id="Group 12" o:spid="_x0000_s1027" style="position:absolute;top:62198;width:26701;height:45409" coordsize="26706,4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" o:spid="_x0000_s1028" style="position:absolute;top:10058;width:26706;height:35351" coordorigin=",-1065" coordsize="26706,35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" o:spid="_x0000_s1029" style="position:absolute;left:49;top:-1065;width:26657;height:19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0" type="#_x0000_t5" style="position:absolute;top:24227;width:26657;height:1005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</v:group>
                <v:group id="Group 19" o:spid="_x0000_s1033" style="position:absolute;left:-34;top:99613;width:26716;height:32568" coordorigin="-34,6554" coordsize="26722,3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34" style="position:absolute;left:-34;top:16595;width:26702;height:22528" coordorigin="-34,5471" coordsize="26702,22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1" o:spid="_x0000_s1035" style="position:absolute;left:-34;top:5471;width:26702;height:19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</v:group>
                  <v:shape id="Right Triangle 23" o:spid="_x0000_s1037" type="#_x0000_t6" style="position:absolute;top:6554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<v:shape id="Right Triangle 24" o:spid="_x0000_s1038" type="#_x0000_t6" style="position:absolute;left:13353;top:6554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</v:group>
                <v:group id="Group 78" o:spid="_x0000_s1039" style="position:absolute;left:-19;top:31146;width:26669;height:39123" coordorigin="-19" coordsize="2667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79" o:spid="_x0000_s1040" style="position:absolute;left:-19;top:10012;width:26676;height:29111" coordorigin="-19,-1110" coordsize="26677,2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81" o:spid="_x0000_s1041" style="position:absolute;left:-19;top:-1110;width:26656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</v:group>
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</v:group>
                <v:group id="Group 88" o:spid="_x0000_s1045" style="position:absolute;width:26651;height:39122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</v:group>
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<v:shape id="Right Triangle 93" o:spid="_x0000_s1050" type="#_x0000_t6" style="position:absolute;left:13258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</v:group>
                <w10:wrap anchorx="page" anchory="margin"/>
              </v:group>
            </w:pict>
          </mc:Fallback>
        </mc:AlternateContent>
      </w:r>
      <w:r w:rsidR="003B4AEF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AC8BA6F" wp14:editId="31A52BE9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71F1AA11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>
        <w:rPr>
          <w:noProof/>
        </w:rPr>
        <w:drawing>
          <wp:anchor distT="0" distB="0" distL="114300" distR="114300" simplePos="0" relativeHeight="251681792" behindDoc="0" locked="0" layoutInCell="1" allowOverlap="1" wp14:anchorId="28925F97" wp14:editId="1269E472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>
        <w:rPr>
          <w:noProof/>
        </w:rPr>
        <w:drawing>
          <wp:anchor distT="0" distB="0" distL="114300" distR="114300" simplePos="0" relativeHeight="251672576" behindDoc="0" locked="0" layoutInCell="1" allowOverlap="1" wp14:anchorId="036DB2EC" wp14:editId="2275C27B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91008" behindDoc="0" locked="0" layoutInCell="1" allowOverlap="1" wp14:anchorId="1AB2ABBF" wp14:editId="537387AA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88960" behindDoc="0" locked="0" layoutInCell="1" allowOverlap="1" wp14:anchorId="12287754" wp14:editId="35767A94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4947ED" wp14:editId="1F58FF8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0AC9D04A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44EB861" wp14:editId="4B0423C6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76D7C815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Sect="000334C1">
      <w:pgSz w:w="12240" w:h="15840" w:code="1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AA148" w14:textId="77777777" w:rsidR="00F67EA1" w:rsidRDefault="00F67EA1" w:rsidP="00AA35A8">
      <w:pPr>
        <w:spacing w:line="240" w:lineRule="auto"/>
      </w:pPr>
      <w:r>
        <w:separator/>
      </w:r>
    </w:p>
  </w:endnote>
  <w:endnote w:type="continuationSeparator" w:id="0">
    <w:p w14:paraId="42F9DB01" w14:textId="77777777" w:rsidR="00F67EA1" w:rsidRDefault="00F67EA1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D1C32" w14:textId="77777777" w:rsidR="00F67EA1" w:rsidRDefault="00F67EA1" w:rsidP="00AA35A8">
      <w:pPr>
        <w:spacing w:line="240" w:lineRule="auto"/>
      </w:pPr>
      <w:r>
        <w:separator/>
      </w:r>
    </w:p>
  </w:footnote>
  <w:footnote w:type="continuationSeparator" w:id="0">
    <w:p w14:paraId="0FF58EB3" w14:textId="77777777" w:rsidR="00F67EA1" w:rsidRDefault="00F67EA1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0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numPicBullet w:numPicBulletId="2">
    <w:pict>
      <v:shape id="_x0000_i1031" type="#_x0000_t75" style="width:13.5pt;height:13.5pt;visibility:visible;mso-wrap-style:square" o:bullet="t">
        <v:imagedata r:id="rId3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BE"/>
    <w:rsid w:val="00002B94"/>
    <w:rsid w:val="00006D7E"/>
    <w:rsid w:val="00012C34"/>
    <w:rsid w:val="00015283"/>
    <w:rsid w:val="00015E88"/>
    <w:rsid w:val="00032674"/>
    <w:rsid w:val="00033263"/>
    <w:rsid w:val="000334C1"/>
    <w:rsid w:val="00044D7F"/>
    <w:rsid w:val="00050C9F"/>
    <w:rsid w:val="000529FC"/>
    <w:rsid w:val="00057532"/>
    <w:rsid w:val="0006059D"/>
    <w:rsid w:val="000671F3"/>
    <w:rsid w:val="00074687"/>
    <w:rsid w:val="00083787"/>
    <w:rsid w:val="000873F6"/>
    <w:rsid w:val="00092E79"/>
    <w:rsid w:val="000B2657"/>
    <w:rsid w:val="000B286F"/>
    <w:rsid w:val="000B462A"/>
    <w:rsid w:val="000B59B6"/>
    <w:rsid w:val="000C0B42"/>
    <w:rsid w:val="000C0E43"/>
    <w:rsid w:val="000C7DF1"/>
    <w:rsid w:val="000D134B"/>
    <w:rsid w:val="000D613C"/>
    <w:rsid w:val="00105143"/>
    <w:rsid w:val="001209F8"/>
    <w:rsid w:val="00124340"/>
    <w:rsid w:val="00124ED6"/>
    <w:rsid w:val="001264E4"/>
    <w:rsid w:val="00130A84"/>
    <w:rsid w:val="001529AB"/>
    <w:rsid w:val="00167789"/>
    <w:rsid w:val="00171D9C"/>
    <w:rsid w:val="00174724"/>
    <w:rsid w:val="001802B6"/>
    <w:rsid w:val="00194679"/>
    <w:rsid w:val="00194704"/>
    <w:rsid w:val="00194C11"/>
    <w:rsid w:val="001A5533"/>
    <w:rsid w:val="001A757B"/>
    <w:rsid w:val="001A7A52"/>
    <w:rsid w:val="001B160B"/>
    <w:rsid w:val="001C6DE5"/>
    <w:rsid w:val="001E30FF"/>
    <w:rsid w:val="001E4544"/>
    <w:rsid w:val="00203213"/>
    <w:rsid w:val="00221367"/>
    <w:rsid w:val="002226ED"/>
    <w:rsid w:val="002236D5"/>
    <w:rsid w:val="00235B31"/>
    <w:rsid w:val="00243756"/>
    <w:rsid w:val="002477BF"/>
    <w:rsid w:val="002501D7"/>
    <w:rsid w:val="00251554"/>
    <w:rsid w:val="002532FE"/>
    <w:rsid w:val="00260C48"/>
    <w:rsid w:val="002641E1"/>
    <w:rsid w:val="0027193E"/>
    <w:rsid w:val="002B1046"/>
    <w:rsid w:val="002C410D"/>
    <w:rsid w:val="002C4E0C"/>
    <w:rsid w:val="002D1A13"/>
    <w:rsid w:val="002D1EBF"/>
    <w:rsid w:val="002E30F8"/>
    <w:rsid w:val="002E7306"/>
    <w:rsid w:val="00302896"/>
    <w:rsid w:val="00313718"/>
    <w:rsid w:val="00320777"/>
    <w:rsid w:val="00323B08"/>
    <w:rsid w:val="00331DCE"/>
    <w:rsid w:val="00333E15"/>
    <w:rsid w:val="003365FB"/>
    <w:rsid w:val="00345823"/>
    <w:rsid w:val="00352A17"/>
    <w:rsid w:val="00352FCC"/>
    <w:rsid w:val="003726D9"/>
    <w:rsid w:val="003744D3"/>
    <w:rsid w:val="00377944"/>
    <w:rsid w:val="00387214"/>
    <w:rsid w:val="003A14D0"/>
    <w:rsid w:val="003A3B40"/>
    <w:rsid w:val="003B3EBF"/>
    <w:rsid w:val="003B4AEF"/>
    <w:rsid w:val="003B7825"/>
    <w:rsid w:val="003F240F"/>
    <w:rsid w:val="003F528A"/>
    <w:rsid w:val="003F62ED"/>
    <w:rsid w:val="00415C73"/>
    <w:rsid w:val="00415CF3"/>
    <w:rsid w:val="00421B4A"/>
    <w:rsid w:val="00451917"/>
    <w:rsid w:val="00451AA8"/>
    <w:rsid w:val="00453A7B"/>
    <w:rsid w:val="00466720"/>
    <w:rsid w:val="004829B2"/>
    <w:rsid w:val="004936B2"/>
    <w:rsid w:val="004950A1"/>
    <w:rsid w:val="004A28EA"/>
    <w:rsid w:val="004C0279"/>
    <w:rsid w:val="004D05A6"/>
    <w:rsid w:val="004D6AE7"/>
    <w:rsid w:val="004E791E"/>
    <w:rsid w:val="004F35A8"/>
    <w:rsid w:val="00516E15"/>
    <w:rsid w:val="0052168B"/>
    <w:rsid w:val="005260C5"/>
    <w:rsid w:val="0053654F"/>
    <w:rsid w:val="005550AF"/>
    <w:rsid w:val="005661E9"/>
    <w:rsid w:val="0059381B"/>
    <w:rsid w:val="005A4336"/>
    <w:rsid w:val="005C2D55"/>
    <w:rsid w:val="005D2874"/>
    <w:rsid w:val="0060290E"/>
    <w:rsid w:val="00605503"/>
    <w:rsid w:val="006116FC"/>
    <w:rsid w:val="00624589"/>
    <w:rsid w:val="00632616"/>
    <w:rsid w:val="00636C02"/>
    <w:rsid w:val="006570D7"/>
    <w:rsid w:val="006574B6"/>
    <w:rsid w:val="00692340"/>
    <w:rsid w:val="00692AD5"/>
    <w:rsid w:val="006A14D4"/>
    <w:rsid w:val="006A1E18"/>
    <w:rsid w:val="006A6F71"/>
    <w:rsid w:val="006B2831"/>
    <w:rsid w:val="006B65C1"/>
    <w:rsid w:val="006C085C"/>
    <w:rsid w:val="006C6279"/>
    <w:rsid w:val="006C7F5A"/>
    <w:rsid w:val="006D7D94"/>
    <w:rsid w:val="00724CAA"/>
    <w:rsid w:val="00731E0F"/>
    <w:rsid w:val="00761004"/>
    <w:rsid w:val="00791376"/>
    <w:rsid w:val="00791704"/>
    <w:rsid w:val="007A2953"/>
    <w:rsid w:val="007B1A9D"/>
    <w:rsid w:val="007B3D6B"/>
    <w:rsid w:val="007B4E13"/>
    <w:rsid w:val="007D3CBA"/>
    <w:rsid w:val="007E23DD"/>
    <w:rsid w:val="007E273E"/>
    <w:rsid w:val="007E3722"/>
    <w:rsid w:val="007E7120"/>
    <w:rsid w:val="008139A0"/>
    <w:rsid w:val="00815232"/>
    <w:rsid w:val="00817D62"/>
    <w:rsid w:val="008247DB"/>
    <w:rsid w:val="00831977"/>
    <w:rsid w:val="00836292"/>
    <w:rsid w:val="00836326"/>
    <w:rsid w:val="008436E4"/>
    <w:rsid w:val="008529D9"/>
    <w:rsid w:val="00856118"/>
    <w:rsid w:val="00857F87"/>
    <w:rsid w:val="008602DF"/>
    <w:rsid w:val="00871DB8"/>
    <w:rsid w:val="0087518A"/>
    <w:rsid w:val="00887E05"/>
    <w:rsid w:val="008915B4"/>
    <w:rsid w:val="008A171A"/>
    <w:rsid w:val="008A2625"/>
    <w:rsid w:val="008A4623"/>
    <w:rsid w:val="008B420F"/>
    <w:rsid w:val="008B442A"/>
    <w:rsid w:val="008B7056"/>
    <w:rsid w:val="008C0D41"/>
    <w:rsid w:val="008C2F40"/>
    <w:rsid w:val="008C4560"/>
    <w:rsid w:val="008D0798"/>
    <w:rsid w:val="008D68DE"/>
    <w:rsid w:val="008E21E9"/>
    <w:rsid w:val="008F0E30"/>
    <w:rsid w:val="008F180B"/>
    <w:rsid w:val="008F48B9"/>
    <w:rsid w:val="008F71C8"/>
    <w:rsid w:val="009022E8"/>
    <w:rsid w:val="009049BC"/>
    <w:rsid w:val="00912C77"/>
    <w:rsid w:val="00916FBF"/>
    <w:rsid w:val="00922A49"/>
    <w:rsid w:val="0093607C"/>
    <w:rsid w:val="00937959"/>
    <w:rsid w:val="00947A0B"/>
    <w:rsid w:val="00954E1B"/>
    <w:rsid w:val="00962D7E"/>
    <w:rsid w:val="00974871"/>
    <w:rsid w:val="00980E2A"/>
    <w:rsid w:val="0098150B"/>
    <w:rsid w:val="00992C53"/>
    <w:rsid w:val="009A4154"/>
    <w:rsid w:val="009C4310"/>
    <w:rsid w:val="009D646A"/>
    <w:rsid w:val="009E2647"/>
    <w:rsid w:val="009E6AC0"/>
    <w:rsid w:val="009F1F8F"/>
    <w:rsid w:val="009F495B"/>
    <w:rsid w:val="00A31CB0"/>
    <w:rsid w:val="00A45E6D"/>
    <w:rsid w:val="00A517C5"/>
    <w:rsid w:val="00A57BE0"/>
    <w:rsid w:val="00A62DD9"/>
    <w:rsid w:val="00A633B0"/>
    <w:rsid w:val="00A80045"/>
    <w:rsid w:val="00A83D96"/>
    <w:rsid w:val="00A956E4"/>
    <w:rsid w:val="00AA1166"/>
    <w:rsid w:val="00AA35A8"/>
    <w:rsid w:val="00AB585F"/>
    <w:rsid w:val="00AD69E0"/>
    <w:rsid w:val="00AD7072"/>
    <w:rsid w:val="00AD7B18"/>
    <w:rsid w:val="00AE447A"/>
    <w:rsid w:val="00AE562D"/>
    <w:rsid w:val="00AF2BC7"/>
    <w:rsid w:val="00B063A3"/>
    <w:rsid w:val="00B11F25"/>
    <w:rsid w:val="00B44335"/>
    <w:rsid w:val="00B45A98"/>
    <w:rsid w:val="00B5745C"/>
    <w:rsid w:val="00B603A7"/>
    <w:rsid w:val="00B64AC5"/>
    <w:rsid w:val="00B8453F"/>
    <w:rsid w:val="00B85473"/>
    <w:rsid w:val="00BA0104"/>
    <w:rsid w:val="00BA0BD9"/>
    <w:rsid w:val="00BA6B11"/>
    <w:rsid w:val="00BB3417"/>
    <w:rsid w:val="00BB4CDD"/>
    <w:rsid w:val="00BB6EC3"/>
    <w:rsid w:val="00BE34CC"/>
    <w:rsid w:val="00BE3B58"/>
    <w:rsid w:val="00BE5968"/>
    <w:rsid w:val="00C004A9"/>
    <w:rsid w:val="00C23781"/>
    <w:rsid w:val="00C33D8D"/>
    <w:rsid w:val="00C41B68"/>
    <w:rsid w:val="00C42A47"/>
    <w:rsid w:val="00C4469D"/>
    <w:rsid w:val="00C44D42"/>
    <w:rsid w:val="00C50024"/>
    <w:rsid w:val="00C53776"/>
    <w:rsid w:val="00C62E97"/>
    <w:rsid w:val="00C951E4"/>
    <w:rsid w:val="00CA7FDD"/>
    <w:rsid w:val="00CB3E40"/>
    <w:rsid w:val="00CB4D73"/>
    <w:rsid w:val="00CB7041"/>
    <w:rsid w:val="00CC5868"/>
    <w:rsid w:val="00CC72BC"/>
    <w:rsid w:val="00CD4C85"/>
    <w:rsid w:val="00CF22B3"/>
    <w:rsid w:val="00D03B1C"/>
    <w:rsid w:val="00D043AA"/>
    <w:rsid w:val="00D342AD"/>
    <w:rsid w:val="00D345E5"/>
    <w:rsid w:val="00D376A3"/>
    <w:rsid w:val="00D41A69"/>
    <w:rsid w:val="00D46C3A"/>
    <w:rsid w:val="00D51007"/>
    <w:rsid w:val="00D511BF"/>
    <w:rsid w:val="00D554F1"/>
    <w:rsid w:val="00D556E5"/>
    <w:rsid w:val="00D65FDC"/>
    <w:rsid w:val="00D83294"/>
    <w:rsid w:val="00D86385"/>
    <w:rsid w:val="00D933F6"/>
    <w:rsid w:val="00D95726"/>
    <w:rsid w:val="00DA72E5"/>
    <w:rsid w:val="00DB472D"/>
    <w:rsid w:val="00DC1DE7"/>
    <w:rsid w:val="00DE0AD8"/>
    <w:rsid w:val="00DE3E97"/>
    <w:rsid w:val="00DE5F88"/>
    <w:rsid w:val="00DF0714"/>
    <w:rsid w:val="00DF2298"/>
    <w:rsid w:val="00DF5A88"/>
    <w:rsid w:val="00DF6B26"/>
    <w:rsid w:val="00E06413"/>
    <w:rsid w:val="00E067BA"/>
    <w:rsid w:val="00E15F5E"/>
    <w:rsid w:val="00E16D12"/>
    <w:rsid w:val="00E279AF"/>
    <w:rsid w:val="00E34621"/>
    <w:rsid w:val="00E355F5"/>
    <w:rsid w:val="00E4230E"/>
    <w:rsid w:val="00E636B4"/>
    <w:rsid w:val="00E7197E"/>
    <w:rsid w:val="00E763A7"/>
    <w:rsid w:val="00E85BEB"/>
    <w:rsid w:val="00E86B7C"/>
    <w:rsid w:val="00E9187C"/>
    <w:rsid w:val="00EA278B"/>
    <w:rsid w:val="00EB74E8"/>
    <w:rsid w:val="00EB78BA"/>
    <w:rsid w:val="00EB7E29"/>
    <w:rsid w:val="00EC0F79"/>
    <w:rsid w:val="00EC7E81"/>
    <w:rsid w:val="00ED31F3"/>
    <w:rsid w:val="00ED5C09"/>
    <w:rsid w:val="00EE42BE"/>
    <w:rsid w:val="00EE51F0"/>
    <w:rsid w:val="00EE58A4"/>
    <w:rsid w:val="00EE5BDD"/>
    <w:rsid w:val="00EF48A3"/>
    <w:rsid w:val="00F1459C"/>
    <w:rsid w:val="00F30552"/>
    <w:rsid w:val="00F330DA"/>
    <w:rsid w:val="00F40C8D"/>
    <w:rsid w:val="00F44567"/>
    <w:rsid w:val="00F449C0"/>
    <w:rsid w:val="00F46BDB"/>
    <w:rsid w:val="00F67EA1"/>
    <w:rsid w:val="00F844EF"/>
    <w:rsid w:val="00FC7672"/>
    <w:rsid w:val="00FD123E"/>
    <w:rsid w:val="00FD636E"/>
    <w:rsid w:val="00FD73C5"/>
    <w:rsid w:val="00FE1AA2"/>
    <w:rsid w:val="00FE3FBD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F34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1A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1E81B8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1E81B8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1E81B8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1E81B8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paragraph" w:customStyle="1" w:styleId="BulletList1">
    <w:name w:val="Bullet List 1"/>
    <w:basedOn w:val="Normal"/>
    <w:qFormat/>
    <w:rsid w:val="0006059D"/>
    <w:pPr>
      <w:numPr>
        <w:numId w:val="5"/>
      </w:numPr>
      <w:spacing w:line="240" w:lineRule="auto"/>
    </w:pPr>
    <w:rPr>
      <w:rFonts w:ascii="Garamond" w:eastAsia="Times New Roman" w:hAnsi="Garamond" w:cs="Times New Roman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36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7F87"/>
    <w:rPr>
      <w:color w:val="B2B2B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logancolestevens@gmail.com" TargetMode="External"/><Relationship Id="rId18" Type="http://schemas.openxmlformats.org/officeDocument/2006/relationships/hyperlink" Target="https://www.linkedin.com/in/logan-c-stevens/" TargetMode="External"/><Relationship Id="rId26" Type="http://schemas.openxmlformats.org/officeDocument/2006/relationships/image" Target="media/image11.sv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linkedin.com/in/logan-c-stevens/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loganstevens.github.io/" TargetMode="External"/><Relationship Id="rId20" Type="http://schemas.openxmlformats.org/officeDocument/2006/relationships/image" Target="media/image6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ogancolestevens@gmail.com" TargetMode="External"/><Relationship Id="rId24" Type="http://schemas.microsoft.com/office/2007/relationships/hdphoto" Target="media/hdphoto1.wdp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3.sv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oganstevens.github.io/" TargetMode="External"/><Relationship Id="rId22" Type="http://schemas.openxmlformats.org/officeDocument/2006/relationships/image" Target="media/image8.svg"/><Relationship Id="rId27" Type="http://schemas.openxmlformats.org/officeDocument/2006/relationships/image" Target="media/image12.png"/><Relationship Id="rId30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stevens5\AppData\Roaming\Microsoft\Templates\Contemporar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E5035256011441DBD50ADCCE26C5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57B86-FF08-455B-916A-AEC604CF0A21}"/>
      </w:docPartPr>
      <w:docPartBody>
        <w:p w:rsidR="00992674" w:rsidRDefault="00A46E3E">
          <w:pPr>
            <w:pStyle w:val="9E5035256011441DBD50ADCCE26C56DF"/>
          </w:pPr>
          <w:r>
            <w:t>C O N T A C T</w:t>
          </w:r>
        </w:p>
      </w:docPartBody>
    </w:docPart>
    <w:docPart>
      <w:docPartPr>
        <w:name w:val="A8272F606FE247C2AA952BDC26887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F0037-B8F2-41FF-802E-163B7EC72495}"/>
      </w:docPartPr>
      <w:docPartBody>
        <w:p w:rsidR="00992674" w:rsidRDefault="00A46E3E">
          <w:pPr>
            <w:pStyle w:val="A8272F606FE247C2AA952BDC26887D5E"/>
          </w:pPr>
          <w:r w:rsidRPr="00453A7B">
            <w:t>E D u c a t i o 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3E"/>
    <w:rsid w:val="00055950"/>
    <w:rsid w:val="000C5B46"/>
    <w:rsid w:val="000D2915"/>
    <w:rsid w:val="0014299A"/>
    <w:rsid w:val="001F29BC"/>
    <w:rsid w:val="001F3CA7"/>
    <w:rsid w:val="00234AF7"/>
    <w:rsid w:val="00283F51"/>
    <w:rsid w:val="002E2C53"/>
    <w:rsid w:val="0035174B"/>
    <w:rsid w:val="00372E37"/>
    <w:rsid w:val="003731DF"/>
    <w:rsid w:val="003745BC"/>
    <w:rsid w:val="003863B5"/>
    <w:rsid w:val="003B1B60"/>
    <w:rsid w:val="003E3866"/>
    <w:rsid w:val="003E482D"/>
    <w:rsid w:val="004338FC"/>
    <w:rsid w:val="00441E91"/>
    <w:rsid w:val="00460915"/>
    <w:rsid w:val="00494BF1"/>
    <w:rsid w:val="004F2BC9"/>
    <w:rsid w:val="005142E3"/>
    <w:rsid w:val="0056318E"/>
    <w:rsid w:val="00585CE3"/>
    <w:rsid w:val="005B662D"/>
    <w:rsid w:val="005F2D4A"/>
    <w:rsid w:val="0060310C"/>
    <w:rsid w:val="00761FD8"/>
    <w:rsid w:val="007B4191"/>
    <w:rsid w:val="00854FA7"/>
    <w:rsid w:val="008A5C68"/>
    <w:rsid w:val="008C0BB6"/>
    <w:rsid w:val="008F3F87"/>
    <w:rsid w:val="00925F97"/>
    <w:rsid w:val="00960BA5"/>
    <w:rsid w:val="00974553"/>
    <w:rsid w:val="00992674"/>
    <w:rsid w:val="009B4CA8"/>
    <w:rsid w:val="009F79D3"/>
    <w:rsid w:val="00A46E3E"/>
    <w:rsid w:val="00AA72A8"/>
    <w:rsid w:val="00AC35E7"/>
    <w:rsid w:val="00AC79BD"/>
    <w:rsid w:val="00AD0C3B"/>
    <w:rsid w:val="00AD1E18"/>
    <w:rsid w:val="00AE021C"/>
    <w:rsid w:val="00AF4E04"/>
    <w:rsid w:val="00B7244E"/>
    <w:rsid w:val="00B874BB"/>
    <w:rsid w:val="00BB741A"/>
    <w:rsid w:val="00BE4A00"/>
    <w:rsid w:val="00CC2629"/>
    <w:rsid w:val="00D57D1C"/>
    <w:rsid w:val="00D651CE"/>
    <w:rsid w:val="00DA11E1"/>
    <w:rsid w:val="00DC0AF9"/>
    <w:rsid w:val="00DD3E01"/>
    <w:rsid w:val="00E42059"/>
    <w:rsid w:val="00E4727A"/>
    <w:rsid w:val="00EC464E"/>
    <w:rsid w:val="00F573DF"/>
    <w:rsid w:val="00F7596C"/>
    <w:rsid w:val="00FA2705"/>
    <w:rsid w:val="00FB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6348F3D7C7453B8390AE80E8D71EEE">
    <w:name w:val="7B6348F3D7C7453B8390AE80E8D71EEE"/>
  </w:style>
  <w:style w:type="paragraph" w:customStyle="1" w:styleId="9AAC2EBD3274438C910CF3D8AA7A2614">
    <w:name w:val="9AAC2EBD3274438C910CF3D8AA7A2614"/>
  </w:style>
  <w:style w:type="paragraph" w:customStyle="1" w:styleId="2C1C2C3FA5254B46AD21355F449217B3">
    <w:name w:val="2C1C2C3FA5254B46AD21355F449217B3"/>
  </w:style>
  <w:style w:type="paragraph" w:customStyle="1" w:styleId="D01C865E8FD14712B3C7775615A8BEEC">
    <w:name w:val="D01C865E8FD14712B3C7775615A8BEEC"/>
  </w:style>
  <w:style w:type="paragraph" w:customStyle="1" w:styleId="68A3958E9125466A99D6D8F455398563">
    <w:name w:val="68A3958E9125466A99D6D8F455398563"/>
  </w:style>
  <w:style w:type="paragraph" w:customStyle="1" w:styleId="78822500779E466C993B758C3FCFC575">
    <w:name w:val="78822500779E466C993B758C3FCFC575"/>
  </w:style>
  <w:style w:type="paragraph" w:customStyle="1" w:styleId="746E39C0C5894076B5B1E23E7BAA10C2">
    <w:name w:val="746E39C0C5894076B5B1E23E7BAA10C2"/>
  </w:style>
  <w:style w:type="paragraph" w:customStyle="1" w:styleId="D15FC016B2E34826A2E33D2D408840EB">
    <w:name w:val="D15FC016B2E34826A2E33D2D408840EB"/>
  </w:style>
  <w:style w:type="paragraph" w:customStyle="1" w:styleId="EB59A295171344D88F2A1250173D15E0">
    <w:name w:val="EB59A295171344D88F2A1250173D15E0"/>
  </w:style>
  <w:style w:type="paragraph" w:customStyle="1" w:styleId="2771A37F10D642D785388471D8C16AEA">
    <w:name w:val="2771A37F10D642D785388471D8C16AEA"/>
  </w:style>
  <w:style w:type="paragraph" w:customStyle="1" w:styleId="BC9CD98E10FE444B913B6388736E020B">
    <w:name w:val="BC9CD98E10FE444B913B6388736E020B"/>
  </w:style>
  <w:style w:type="paragraph" w:customStyle="1" w:styleId="B6A0B43D8E024FD9BD691A7800F246B3">
    <w:name w:val="B6A0B43D8E024FD9BD691A7800F246B3"/>
  </w:style>
  <w:style w:type="paragraph" w:customStyle="1" w:styleId="A604F6721CF3442A84BD29F0133825B4">
    <w:name w:val="A604F6721CF3442A84BD29F0133825B4"/>
  </w:style>
  <w:style w:type="paragraph" w:customStyle="1" w:styleId="2C1A403FB32D4D1191EA937FF56253F2">
    <w:name w:val="2C1A403FB32D4D1191EA937FF56253F2"/>
  </w:style>
  <w:style w:type="paragraph" w:customStyle="1" w:styleId="171293C4E07340E997979E977816EFFA">
    <w:name w:val="171293C4E07340E997979E977816EFFA"/>
  </w:style>
  <w:style w:type="paragraph" w:customStyle="1" w:styleId="E4D11841456343E8A61DCEA9747F7BAC">
    <w:name w:val="E4D11841456343E8A61DCEA9747F7BAC"/>
  </w:style>
  <w:style w:type="paragraph" w:customStyle="1" w:styleId="720CDF85C1C34AE6AE8FEE0B29D893A5">
    <w:name w:val="720CDF85C1C34AE6AE8FEE0B29D893A5"/>
  </w:style>
  <w:style w:type="paragraph" w:customStyle="1" w:styleId="E87D754DB3334D0EAB20BD858970833A">
    <w:name w:val="E87D754DB3334D0EAB20BD858970833A"/>
  </w:style>
  <w:style w:type="paragraph" w:customStyle="1" w:styleId="5CC644D6882D4907B21BE9A77FC48BE3">
    <w:name w:val="5CC644D6882D4907B21BE9A77FC48BE3"/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 w:after="0" w:line="264" w:lineRule="auto"/>
      <w:jc w:val="center"/>
    </w:pPr>
    <w:rPr>
      <w:rFonts w:eastAsiaTheme="minorHAnsi"/>
      <w:color w:val="FFFFFF" w:themeColor="background1"/>
      <w:sz w:val="24"/>
      <w:szCs w:val="24"/>
    </w:rPr>
  </w:style>
  <w:style w:type="character" w:customStyle="1" w:styleId="AboutMeChar">
    <w:name w:val="AboutMe Char"/>
    <w:basedOn w:val="DefaultParagraphFont"/>
    <w:link w:val="AboutMe"/>
    <w:uiPriority w:val="28"/>
    <w:rPr>
      <w:rFonts w:eastAsiaTheme="minorHAnsi"/>
      <w:color w:val="FFFFFF" w:themeColor="background1"/>
      <w:sz w:val="24"/>
      <w:szCs w:val="24"/>
    </w:rPr>
  </w:style>
  <w:style w:type="paragraph" w:customStyle="1" w:styleId="9AB3CE6FF487436F9EAAAD930ACBF494">
    <w:name w:val="9AB3CE6FF487436F9EAAAD930ACBF494"/>
  </w:style>
  <w:style w:type="paragraph" w:customStyle="1" w:styleId="9E5035256011441DBD50ADCCE26C56DF">
    <w:name w:val="9E5035256011441DBD50ADCCE26C56DF"/>
  </w:style>
  <w:style w:type="paragraph" w:customStyle="1" w:styleId="73CE2785DCEF400188D8E85DF10E5887">
    <w:name w:val="73CE2785DCEF400188D8E85DF10E5887"/>
  </w:style>
  <w:style w:type="paragraph" w:customStyle="1" w:styleId="1027333EE2E044EBB6096A63D7EB6FC5">
    <w:name w:val="1027333EE2E044EBB6096A63D7EB6FC5"/>
  </w:style>
  <w:style w:type="paragraph" w:customStyle="1" w:styleId="2B5C907419F9475795AC323FFBC04C30">
    <w:name w:val="2B5C907419F9475795AC323FFBC04C30"/>
  </w:style>
  <w:style w:type="paragraph" w:customStyle="1" w:styleId="1589BEC36741430E9228E4C57CA260F0">
    <w:name w:val="1589BEC36741430E9228E4C57CA260F0"/>
  </w:style>
  <w:style w:type="paragraph" w:customStyle="1" w:styleId="A8272F606FE247C2AA952BDC26887D5E">
    <w:name w:val="A8272F606FE247C2AA952BDC26887D5E"/>
  </w:style>
  <w:style w:type="paragraph" w:customStyle="1" w:styleId="47186794F1244059A2F5F2D282FE2C28">
    <w:name w:val="47186794F1244059A2F5F2D282FE2C28"/>
  </w:style>
  <w:style w:type="paragraph" w:customStyle="1" w:styleId="6FEEB118CDD14F0DBA1389181E51EF87">
    <w:name w:val="6FEEB118CDD14F0DBA1389181E51EF87"/>
  </w:style>
  <w:style w:type="paragraph" w:customStyle="1" w:styleId="B87CADBD78D4481BAA0DD75259345F91">
    <w:name w:val="B87CADBD78D4481BAA0DD75259345F91"/>
  </w:style>
  <w:style w:type="paragraph" w:customStyle="1" w:styleId="734E24BDB7EE47A88F3F3504B7E2322A">
    <w:name w:val="734E24BDB7EE47A88F3F3504B7E2322A"/>
  </w:style>
  <w:style w:type="paragraph" w:customStyle="1" w:styleId="Contact1">
    <w:name w:val="Contact1"/>
    <w:basedOn w:val="Normal"/>
    <w:next w:val="Normal"/>
    <w:link w:val="Contact1Char"/>
    <w:uiPriority w:val="29"/>
    <w:qFormat/>
    <w:pPr>
      <w:spacing w:after="0" w:line="264" w:lineRule="auto"/>
    </w:pPr>
    <w:rPr>
      <w:rFonts w:eastAsiaTheme="minorHAnsi"/>
      <w:color w:val="FFFFFF" w:themeColor="background1"/>
      <w:sz w:val="24"/>
      <w:szCs w:val="24"/>
    </w:rPr>
  </w:style>
  <w:style w:type="character" w:customStyle="1" w:styleId="Contact1Char">
    <w:name w:val="Contact1 Char"/>
    <w:basedOn w:val="DefaultParagraphFont"/>
    <w:link w:val="Contact1"/>
    <w:uiPriority w:val="29"/>
    <w:rPr>
      <w:rFonts w:eastAsiaTheme="minorHAnsi"/>
      <w:color w:val="FFFFFF" w:themeColor="background1"/>
      <w:sz w:val="24"/>
      <w:szCs w:val="24"/>
    </w:rPr>
  </w:style>
  <w:style w:type="paragraph" w:customStyle="1" w:styleId="2C8F431C7FC24BA491296FC493DB4BC1">
    <w:name w:val="2C8F431C7FC24BA491296FC493DB4BC1"/>
  </w:style>
  <w:style w:type="paragraph" w:customStyle="1" w:styleId="70E3CCB6B4C0481C8D5E1F085420AA90">
    <w:name w:val="70E3CCB6B4C0481C8D5E1F085420AA90"/>
  </w:style>
  <w:style w:type="paragraph" w:customStyle="1" w:styleId="E6B04EF93E164F50BB6325BB684ED188">
    <w:name w:val="E6B04EF93E164F50BB6325BB684ED188"/>
  </w:style>
  <w:style w:type="paragraph" w:customStyle="1" w:styleId="6D39A486B7D94B48AF5E11B15984CCCC">
    <w:name w:val="6D39A486B7D94B48AF5E11B15984CCCC"/>
  </w:style>
  <w:style w:type="paragraph" w:customStyle="1" w:styleId="227366FAB2BD41148651740485B53A54">
    <w:name w:val="227366FAB2BD41148651740485B53A54"/>
  </w:style>
  <w:style w:type="paragraph" w:customStyle="1" w:styleId="D1F0C7ECD5BC4304AA13C07C64F50C42">
    <w:name w:val="D1F0C7ECD5BC4304AA13C07C64F50C42"/>
  </w:style>
  <w:style w:type="paragraph" w:customStyle="1" w:styleId="C1BF92A0D55845678A2A1536696AA2EE">
    <w:name w:val="C1BF92A0D55845678A2A1536696AA2EE"/>
    <w:rsid w:val="00992674"/>
  </w:style>
  <w:style w:type="paragraph" w:customStyle="1" w:styleId="257A30101F094E9C888E00FEBBA988E7">
    <w:name w:val="257A30101F094E9C888E00FEBBA988E7"/>
    <w:rsid w:val="00992674"/>
  </w:style>
  <w:style w:type="paragraph" w:customStyle="1" w:styleId="A7AA4EFB99914231AB365A43DD6277F0">
    <w:name w:val="A7AA4EFB99914231AB365A43DD6277F0"/>
    <w:rsid w:val="00992674"/>
  </w:style>
  <w:style w:type="paragraph" w:customStyle="1" w:styleId="F4762B71705545C5AEBD36EAC50C6012">
    <w:name w:val="F4762B71705545C5AEBD36EAC50C6012"/>
    <w:rsid w:val="00992674"/>
  </w:style>
  <w:style w:type="paragraph" w:customStyle="1" w:styleId="59C3AC420C6A45FB981C7A59019D0BAA">
    <w:name w:val="59C3AC420C6A45FB981C7A59019D0BAA"/>
    <w:rsid w:val="00992674"/>
  </w:style>
  <w:style w:type="paragraph" w:customStyle="1" w:styleId="84FAEAC43F704512B1F7995738F14EB1">
    <w:name w:val="84FAEAC43F704512B1F7995738F14EB1"/>
    <w:rsid w:val="008A5C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1E81B8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DCDB5-84DD-4BA7-86DE-D631DEC05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resume.dotx</Template>
  <TotalTime>0</TotalTime>
  <Pages>1</Pages>
  <Words>337</Words>
  <Characters>1927</Characters>
  <Application>Microsoft Office Word</Application>
  <DocSecurity>2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2020-12-08T04:43:00Z</dcterms:created>
  <dcterms:modified xsi:type="dcterms:W3CDTF">2021-01-02T03:30:00Z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